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41"/>
        <w:gridCol w:w="340"/>
        <w:gridCol w:w="86"/>
        <w:gridCol w:w="317"/>
        <w:gridCol w:w="108"/>
        <w:gridCol w:w="317"/>
        <w:gridCol w:w="885"/>
        <w:gridCol w:w="8"/>
        <w:gridCol w:w="417"/>
        <w:gridCol w:w="74"/>
        <w:gridCol w:w="408"/>
        <w:gridCol w:w="160"/>
        <w:gridCol w:w="243"/>
        <w:gridCol w:w="12"/>
        <w:gridCol w:w="413"/>
        <w:gridCol w:w="894"/>
        <w:gridCol w:w="425"/>
        <w:gridCol w:w="142"/>
        <w:gridCol w:w="130"/>
        <w:gridCol w:w="210"/>
        <w:gridCol w:w="86"/>
        <w:gridCol w:w="317"/>
        <w:gridCol w:w="108"/>
        <w:gridCol w:w="317"/>
        <w:gridCol w:w="886"/>
        <w:gridCol w:w="72"/>
        <w:gridCol w:w="353"/>
        <w:gridCol w:w="142"/>
        <w:gridCol w:w="340"/>
        <w:gridCol w:w="161"/>
        <w:gridCol w:w="242"/>
        <w:gridCol w:w="154"/>
        <w:gridCol w:w="271"/>
        <w:gridCol w:w="892"/>
      </w:tblGrid>
      <w:tr w:rsidR="005F7F75" w14:paraId="02F30CC7" w14:textId="77777777">
        <w:trPr>
          <w:trHeight w:val="192"/>
        </w:trPr>
        <w:tc>
          <w:tcPr>
            <w:tcW w:w="5248" w:type="dxa"/>
            <w:gridSpan w:val="17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22F4996F" w14:textId="77777777" w:rsidR="005F7F75" w:rsidRDefault="005F7F75">
            <w:pPr>
              <w:jc w:val="center"/>
              <w:rPr>
                <w:sz w:val="17"/>
              </w:rPr>
            </w:pPr>
            <w:r>
              <w:rPr>
                <w:sz w:val="17"/>
              </w:rPr>
              <w:t>Původ ze strany samce</w:t>
            </w:r>
          </w:p>
        </w:tc>
        <w:tc>
          <w:tcPr>
            <w:tcW w:w="5248" w:type="dxa"/>
            <w:gridSpan w:val="18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CAF0F84" w14:textId="77777777" w:rsidR="005F7F75" w:rsidRDefault="005F7F75">
            <w:pPr>
              <w:ind w:right="-71"/>
              <w:jc w:val="center"/>
              <w:rPr>
                <w:sz w:val="17"/>
              </w:rPr>
            </w:pPr>
            <w:r>
              <w:rPr>
                <w:sz w:val="17"/>
              </w:rPr>
              <w:t>Původ ze strany samice</w:t>
            </w:r>
          </w:p>
        </w:tc>
      </w:tr>
      <w:tr w:rsidR="005F7F75" w14:paraId="17533B4C" w14:textId="77777777">
        <w:trPr>
          <w:trHeight w:val="270"/>
        </w:trPr>
        <w:tc>
          <w:tcPr>
            <w:tcW w:w="567" w:type="dxa"/>
            <w:gridSpan w:val="2"/>
            <w:tcBorders>
              <w:left w:val="single" w:sz="18" w:space="0" w:color="auto"/>
            </w:tcBorders>
            <w:vAlign w:val="center"/>
          </w:tcPr>
          <w:p w14:paraId="413DEF4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61" w:type="dxa"/>
            <w:gridSpan w:val="7"/>
            <w:tcBorders>
              <w:bottom w:val="single" w:sz="4" w:space="0" w:color="auto"/>
              <w:right w:val="nil"/>
            </w:tcBorders>
            <w:vAlign w:val="center"/>
          </w:tcPr>
          <w:p>
            <w:r/>
          </w:p>
        </w:tc>
        <w:tc>
          <w:tcPr>
            <w:tcW w:w="105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396CCE0" w14:textId="77777777" w:rsidR="005F7F75" w:rsidRDefault="005F7F7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62" w:type="dxa"/>
            <w:gridSpan w:val="4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697" w:type="dxa"/>
            <w:gridSpan w:val="3"/>
            <w:tcBorders>
              <w:left w:val="nil"/>
            </w:tcBorders>
            <w:vAlign w:val="center"/>
          </w:tcPr>
          <w:p w14:paraId="44585C0A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1996" w:type="dxa"/>
            <w:gridSpan w:val="7"/>
            <w:tcBorders>
              <w:right w:val="nil"/>
            </w:tcBorders>
            <w:vAlign w:val="center"/>
          </w:tcPr>
          <w:p>
            <w:r/>
          </w:p>
        </w:tc>
        <w:tc>
          <w:tcPr>
            <w:tcW w:w="996" w:type="dxa"/>
            <w:gridSpan w:val="4"/>
            <w:tcBorders>
              <w:left w:val="nil"/>
              <w:right w:val="nil"/>
            </w:tcBorders>
            <w:vAlign w:val="center"/>
          </w:tcPr>
          <w:p w14:paraId="18C0B12D" w14:textId="77777777" w:rsidR="005F7F75" w:rsidRDefault="005F7F7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59" w:type="dxa"/>
            <w:gridSpan w:val="4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>
            <w:r/>
          </w:p>
        </w:tc>
      </w:tr>
      <w:tr w:rsidR="005F7F75" w14:paraId="3ADD42D1" w14:textId="77777777">
        <w:trPr>
          <w:trHeight w:val="36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F169AB0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6-1</w:t>
            </w:r>
          </w:p>
        </w:tc>
        <w:tc>
          <w:tcPr>
            <w:tcW w:w="13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FD228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S-628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4C786506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</w:tcBorders>
            <w:vAlign w:val="center"/>
          </w:tcPr>
          <w:p>
            <w:r>
              <w:t>6-1</w:t>
            </w:r>
          </w:p>
        </w:tc>
        <w:tc>
          <w:tcPr>
            <w:tcW w:w="1392" w:type="dxa"/>
            <w:gridSpan w:val="6"/>
            <w:tcBorders>
              <w:bottom w:val="nil"/>
              <w:right w:val="nil"/>
            </w:tcBorders>
            <w:vAlign w:val="center"/>
          </w:tcPr>
          <w:p w14:paraId="4151423D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163" w:type="dxa"/>
            <w:gridSpan w:val="2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51-104</w:t>
            </w:r>
          </w:p>
        </w:tc>
      </w:tr>
      <w:tr w:rsidR="005F7F75" w14:paraId="0FAD086F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5559311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Jar. Štěrba, Věcov 82</w:t>
            </w:r>
          </w:p>
        </w:tc>
        <w:tc>
          <w:tcPr>
            <w:tcW w:w="99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795D41" w14:textId="77777777" w:rsidR="005F7F75" w:rsidRPr="00C37F7E" w:rsidRDefault="005F7F75">
            <w:pPr>
              <w:pStyle w:val="Nadpis1"/>
              <w:rPr>
                <w:b w:val="0"/>
                <w:sz w:val="17"/>
              </w:rPr>
            </w:pPr>
            <w:r w:rsidRPr="00C37F7E">
              <w:rPr>
                <w:b w:val="0"/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Petr Šimek, Kožlí 209</w:t>
            </w:r>
          </w:p>
        </w:tc>
      </w:tr>
      <w:tr w:rsidR="005F7F75" w14:paraId="0623C12B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C29525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8484FB5" w14:textId="77777777" w:rsidR="005F7F75" w:rsidRPr="00C37F7E" w:rsidRDefault="005F7F7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6C1DF" w14:textId="77777777" w:rsidR="005F7F75" w:rsidRPr="00C37F7E" w:rsidRDefault="005F7F75">
            <w:pPr>
              <w:rPr>
                <w:sz w:val="17"/>
              </w:rPr>
            </w:pPr>
            <w:r w:rsidRPr="00C37F7E"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EE8702A" w14:textId="77777777" w:rsidR="005F7F75" w:rsidRPr="00C37F7E" w:rsidRDefault="005F7F75">
            <w:pPr>
              <w:rPr>
                <w:sz w:val="17"/>
              </w:rPr>
            </w:pPr>
          </w:p>
        </w:tc>
      </w:tr>
      <w:tr w:rsidR="005F7F75" w14:paraId="52C32B0A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4B6542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1C74B97" w14:textId="77777777" w:rsidR="005F7F75" w:rsidRPr="00C37F7E" w:rsidRDefault="005F7F75">
            <w:pPr>
              <w:rPr>
                <w:sz w:val="19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B9727" w14:textId="77777777" w:rsidR="005F7F75" w:rsidRPr="00C37F7E" w:rsidRDefault="005F7F75">
            <w:pPr>
              <w:rPr>
                <w:sz w:val="17"/>
              </w:rPr>
            </w:pPr>
            <w:r w:rsidRPr="00C37F7E"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2D28EF5" w14:textId="77777777" w:rsidR="005F7F75" w:rsidRPr="00C37F7E" w:rsidRDefault="005F7F75">
            <w:pPr>
              <w:rPr>
                <w:sz w:val="17"/>
              </w:rPr>
            </w:pPr>
          </w:p>
        </w:tc>
      </w:tr>
      <w:tr w:rsidR="005F7F75" w14:paraId="61BC2DBB" w14:textId="77777777">
        <w:trPr>
          <w:cantSplit/>
          <w:trHeight w:val="27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456F6E6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374AAE58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 w:rsidR="00C37F7E">
              <w:rPr>
                <w:sz w:val="15"/>
              </w:rPr>
              <w:fldChar w:fldCharType="begin">
                <w:ffData>
                  <w:name w:val="Text195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bookmarkStart w:id="0" w:name="Text195"/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  <w:bookmarkEnd w:id="0"/>
            <w:r>
              <w:rPr>
                <w:sz w:val="15"/>
              </w:rPr>
              <w:t xml:space="preserve"> kg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470F492C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307709B5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  <w:r>
              <w:rPr>
                <w:sz w:val="15"/>
              </w:rPr>
              <w:t xml:space="preserve"> kg</w:t>
            </w:r>
          </w:p>
        </w:tc>
      </w:tr>
      <w:tr w:rsidR="005F7F75" w14:paraId="1808B9C7" w14:textId="77777777">
        <w:trPr>
          <w:cantSplit/>
          <w:trHeight w:val="136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B335BFE" w14:textId="77777777" w:rsidR="005F7F75" w:rsidRDefault="005F7F75">
            <w:pPr>
              <w:rPr>
                <w:sz w:val="15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5CD8D1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2"/>
                  <w:enabled/>
                  <w:calcOnExit w:val="0"/>
                  <w:textInput/>
                </w:ffData>
              </w:fldChar>
            </w:r>
            <w:bookmarkStart w:id="1" w:name="Text222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1"/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3"/>
                  <w:enabled/>
                  <w:calcOnExit w:val="0"/>
                  <w:textInput/>
                </w:ffData>
              </w:fldChar>
            </w:r>
            <w:bookmarkStart w:id="2" w:name="Text223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2"/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6B6F3" w14:textId="77777777" w:rsidR="005F7F75" w:rsidRDefault="005F7F75">
            <w:pPr>
              <w:rPr>
                <w:sz w:val="15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3D546C5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5"/>
                  <w:enabled/>
                  <w:calcOnExit w:val="0"/>
                  <w:textInput/>
                </w:ffData>
              </w:fldChar>
            </w:r>
            <w:bookmarkStart w:id="3" w:name="Text225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3"/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6"/>
                  <w:enabled/>
                  <w:calcOnExit w:val="0"/>
                  <w:textInput/>
                </w:ffData>
              </w:fldChar>
            </w:r>
            <w:bookmarkStart w:id="4" w:name="Text226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4"/>
          </w:p>
        </w:tc>
      </w:tr>
      <w:tr w:rsidR="005F7F75" w14:paraId="006204E1" w14:textId="77777777">
        <w:trPr>
          <w:cantSplit/>
          <w:trHeight w:val="22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21CBC257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0EB3C2E" w14:textId="77777777" w:rsidR="005F7F75" w:rsidRDefault="005F7F7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1"/>
                  <w:enabled/>
                  <w:calcOnExit w:val="0"/>
                  <w:textInput/>
                </w:ffData>
              </w:fldChar>
            </w:r>
            <w:bookmarkStart w:id="5" w:name="Text221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5"/>
          </w:p>
        </w:tc>
        <w:tc>
          <w:tcPr>
            <w:tcW w:w="141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B706981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228C6DEE" w14:textId="77777777" w:rsidR="005F7F75" w:rsidRDefault="005F7F7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4"/>
                  <w:enabled/>
                  <w:calcOnExit w:val="0"/>
                  <w:textInput/>
                </w:ffData>
              </w:fldChar>
            </w:r>
            <w:bookmarkStart w:id="6" w:name="Text224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6"/>
          </w:p>
        </w:tc>
      </w:tr>
      <w:tr w:rsidR="005F7F75" w14:paraId="19075C3B" w14:textId="77777777">
        <w:trPr>
          <w:trHeight w:val="270"/>
        </w:trPr>
        <w:tc>
          <w:tcPr>
            <w:tcW w:w="567" w:type="dxa"/>
            <w:gridSpan w:val="2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14:paraId="4B61CEC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3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2478EF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  <w:tc>
          <w:tcPr>
            <w:tcW w:w="499" w:type="dxa"/>
            <w:gridSpan w:val="3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E44E26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129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ADDA72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nil"/>
            </w:tcBorders>
            <w:vAlign w:val="center"/>
          </w:tcPr>
          <w:p w14:paraId="3FA1EFCD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27961A4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nil"/>
            </w:tcBorders>
            <w:vAlign w:val="center"/>
          </w:tcPr>
          <w:p w14:paraId="45A3A61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060" w:type="dxa"/>
            <w:gridSpan w:val="6"/>
            <w:tcBorders>
              <w:top w:val="nil"/>
              <w:right w:val="single" w:sz="18" w:space="0" w:color="auto"/>
            </w:tcBorders>
            <w:vAlign w:val="center"/>
          </w:tcPr>
          <w:p w14:paraId="3226E40C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</w:tr>
      <w:tr w:rsidR="005F7F75" w14:paraId="1154D4EB" w14:textId="77777777">
        <w:trPr>
          <w:trHeight w:val="375"/>
        </w:trPr>
        <w:tc>
          <w:tcPr>
            <w:tcW w:w="1310" w:type="dxa"/>
            <w:gridSpan w:val="5"/>
            <w:tcBorders>
              <w:left w:val="single" w:sz="18" w:space="0" w:color="auto"/>
              <w:right w:val="nil"/>
            </w:tcBorders>
            <w:vAlign w:val="center"/>
          </w:tcPr>
          <w:p>
            <w:r>
              <w:t>L. u. 2714</w:t>
            </w:r>
          </w:p>
        </w:tc>
        <w:tc>
          <w:tcPr>
            <w:tcW w:w="1310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>
            <w:r>
              <w:t>P. u. B 630</w:t>
            </w:r>
          </w:p>
        </w:tc>
        <w:tc>
          <w:tcPr>
            <w:tcW w:w="1310" w:type="dxa"/>
            <w:gridSpan w:val="6"/>
            <w:tcBorders>
              <w:left w:val="nil"/>
              <w:right w:val="nil"/>
            </w:tcBorders>
            <w:vAlign w:val="center"/>
          </w:tcPr>
          <w:p>
            <w:r>
              <w:t>L. u. 11-0</w:t>
            </w:r>
          </w:p>
        </w:tc>
        <w:tc>
          <w:tcPr>
            <w:tcW w:w="1318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>
            <w:r>
              <w:t>P. u. S-828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>
            <w:r>
              <w:t>L. u. 3-9</w:t>
            </w:r>
          </w:p>
        </w:tc>
        <w:tc>
          <w:tcPr>
            <w:tcW w:w="1311" w:type="dxa"/>
            <w:gridSpan w:val="3"/>
            <w:tcBorders>
              <w:right w:val="single" w:sz="12" w:space="0" w:color="auto"/>
            </w:tcBorders>
            <w:vAlign w:val="center"/>
          </w:tcPr>
          <w:p>
            <w:r>
              <w:t>P. u. 51-30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>
            <w:r>
              <w:t>L. u. 2-9</w:t>
            </w:r>
          </w:p>
        </w:tc>
        <w:tc>
          <w:tcPr>
            <w:tcW w:w="1317" w:type="dxa"/>
            <w:gridSpan w:val="3"/>
            <w:tcBorders>
              <w:right w:val="single" w:sz="18" w:space="0" w:color="auto"/>
            </w:tcBorders>
            <w:vAlign w:val="center"/>
          </w:tcPr>
          <w:p>
            <w:r>
              <w:t>P. u. 15-17</w:t>
            </w:r>
          </w:p>
        </w:tc>
      </w:tr>
      <w:tr w:rsidR="005F7F75" w14:paraId="7649EC90" w14:textId="77777777">
        <w:trPr>
          <w:trHeight w:val="188"/>
        </w:trPr>
        <w:tc>
          <w:tcPr>
            <w:tcW w:w="907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7E78FC7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3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2798509" w14:textId="77777777" w:rsidR="005F7F75" w:rsidRDefault="005F7F7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F15D7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1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89ABA93" w14:textId="77777777" w:rsidR="005F7F75" w:rsidRDefault="005F7F7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F49A4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CCF23CE" w14:textId="77777777" w:rsidR="005F7F75" w:rsidRDefault="005F7F7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90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D6E67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0" w:type="dxa"/>
            <w:gridSpan w:val="5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FA133B8" w14:textId="77777777" w:rsidR="005F7F75" w:rsidRDefault="005F7F7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5F7F75" w14:paraId="64128E1B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>
              <w:t>Zellner, Německo</w:t>
            </w:r>
          </w:p>
        </w:tc>
        <w:tc>
          <w:tcPr>
            <w:tcW w:w="2628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Štěrba J., Věcov</w:t>
            </w:r>
          </w:p>
        </w:tc>
        <w:tc>
          <w:tcPr>
            <w:tcW w:w="2621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Petr J., Olešnice 55</w:t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Mašín M., Zbraslavice</w:t>
            </w:r>
          </w:p>
        </w:tc>
      </w:tr>
      <w:tr w:rsidR="005F7F75" w14:paraId="687E38D3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E28D08" w14:textId="77777777" w:rsidR="005F7F75" w:rsidRDefault="005F7F75">
            <w:pPr>
              <w:jc w:val="center"/>
              <w:rPr>
                <w:b/>
                <w:sz w:val="17"/>
              </w:rPr>
            </w:pPr>
          </w:p>
        </w:tc>
        <w:tc>
          <w:tcPr>
            <w:tcW w:w="2628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C4942F9" w14:textId="77777777" w:rsidR="005F7F75" w:rsidRDefault="005F7F75">
            <w:pPr>
              <w:jc w:val="center"/>
              <w:rPr>
                <w:b/>
                <w:sz w:val="17"/>
              </w:rPr>
            </w:pPr>
          </w:p>
        </w:tc>
        <w:tc>
          <w:tcPr>
            <w:tcW w:w="2621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B26D9" w14:textId="77777777" w:rsidR="005F7F75" w:rsidRDefault="005F7F7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82E04E3" w14:textId="77777777" w:rsidR="005F7F75" w:rsidRDefault="005F7F7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5F7F75" w14:paraId="24E28CE3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D56F7FA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741F4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7"/>
                  <w:enabled/>
                  <w:calcOnExit w:val="0"/>
                  <w:textInput/>
                </w:ffData>
              </w:fldChar>
            </w:r>
            <w:bookmarkStart w:id="7" w:name="Text217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7"/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422F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5B4D8EC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8"/>
                  <w:enabled/>
                  <w:calcOnExit w:val="0"/>
                  <w:textInput/>
                </w:ffData>
              </w:fldChar>
            </w:r>
            <w:bookmarkStart w:id="8" w:name="Text218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8"/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2930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FF3D58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9"/>
                  <w:enabled/>
                  <w:calcOnExit w:val="0"/>
                  <w:textInput/>
                </w:ffData>
              </w:fldChar>
            </w:r>
            <w:bookmarkStart w:id="9" w:name="Text219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9"/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1560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EAE0429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0"/>
                  <w:enabled/>
                  <w:calcOnExit w:val="0"/>
                  <w:textInput/>
                </w:ffData>
              </w:fldChar>
            </w:r>
            <w:bookmarkStart w:id="10" w:name="Text220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10"/>
          </w:p>
        </w:tc>
      </w:tr>
      <w:tr w:rsidR="005F7F75" w14:paraId="5E8C9C43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2439AD6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97CA54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9B009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2339F6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37366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A1EF282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A58FE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F44D42E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</w:tr>
      <w:tr w:rsidR="005F7F75" w14:paraId="036EE498" w14:textId="77777777">
        <w:trPr>
          <w:cantSplit/>
          <w:trHeight w:hRule="exact" w:val="270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53538EFB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627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7A10874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067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7CE18BF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561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897F942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421059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628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67A0917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068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2BB7A45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3D4E6469" w14:textId="77777777" w:rsidR="005F7F75" w:rsidRDefault="005F7F75">
            <w:pPr>
              <w:rPr>
                <w:sz w:val="17"/>
              </w:rPr>
            </w:pPr>
          </w:p>
        </w:tc>
      </w:tr>
      <w:tr w:rsidR="005F7F75" w14:paraId="6F96FF4E" w14:textId="77777777">
        <w:trPr>
          <w:trHeight w:val="188"/>
        </w:trPr>
        <w:tc>
          <w:tcPr>
            <w:tcW w:w="426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438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5DF879A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21EE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E4926DE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4D20A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1DA96B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5809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EB3EA77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6B27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5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86A6EC2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7B9E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0,1 </w:t>
            </w:r>
          </w:p>
        </w:tc>
        <w:tc>
          <w:tcPr>
            <w:tcW w:w="88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D14B4CD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9186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1,0 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0DA120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2F5AF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2" w:type="dxa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6BC7EB33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5F7F75" w14:paraId="058F41C0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L. u.</w:t>
            </w:r>
          </w:p>
        </w:tc>
      </w:tr>
      <w:tr w:rsidR="005F7F75" w14:paraId="64C0C91A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P. u.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P. u.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P. u.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 xml:space="preserve">P. u. </w:t>
            </w:r>
          </w:p>
        </w:tc>
      </w:tr>
      <w:tr w:rsidR="005F7F75" w14:paraId="41D23776" w14:textId="77777777">
        <w:trPr>
          <w:trHeight w:val="24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52EFD2AB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571DD5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C45FA3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9C3FF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4E742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8CA76B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3880E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4B5E9A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</w:tr>
      <w:tr w:rsidR="005F7F75" w14:paraId="34EDB241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38A68AC0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Text51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825BC44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B478B7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887A932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772BD28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7CF60C7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9C08370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97F5506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5F7F75" w14:paraId="66437543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/>
          </w:p>
        </w:tc>
      </w:tr>
      <w:tr w:rsidR="005F7F75" w14:paraId="48A7D910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F67D75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F37BD7B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6CF891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788A731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82FED0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C761647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9417BC9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03692BC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5F7F75" w14:paraId="63A815DF" w14:textId="77777777">
        <w:trPr>
          <w:trHeight w:val="183"/>
        </w:trPr>
        <w:tc>
          <w:tcPr>
            <w:tcW w:w="1310" w:type="dxa"/>
            <w:gridSpan w:val="5"/>
            <w:tcBorders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A3F1F7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12A6181B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08F7866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8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1AECA31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0338A81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1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F95E0F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3E500D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7" w:type="dxa"/>
            <w:gridSpan w:val="3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235DE1B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</w:tr>
      <w:tr w:rsidR="005F7F75" w14:paraId="31C57524" w14:textId="77777777">
        <w:trPr>
          <w:trHeight w:val="296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425BEC4B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bookmarkStart w:id="11" w:name="Text207"/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bookmarkEnd w:id="11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bookmarkStart w:id="12" w:name="Text208"/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bookmarkEnd w:id="12"/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84E2B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FB89A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3DBFA4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1E0569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FC251C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C827D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5AC65AD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</w:tr>
      <w:tr w:rsidR="005F7F75" w14:paraId="0B0DDDC2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7F2BB101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A3265C7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776B39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2591AB6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628A03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2558363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9E2ED3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07747E4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</w:tr>
      <w:tr w:rsidR="005F7F75" w14:paraId="3F5B17B3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E010C7B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9489C94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1ABC80F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6626CFAC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9F9ECCC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03FE3CDB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4B716304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7F078E7" w14:textId="77777777" w:rsidR="005F7F75" w:rsidRDefault="005F7F75">
            <w:pPr>
              <w:rPr>
                <w:sz w:val="17"/>
              </w:rPr>
            </w:pPr>
          </w:p>
        </w:tc>
      </w:tr>
    </w:tbl>
    <w:p w14:paraId="24A90971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03DBFE9C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29C34FE2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44DC6732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566FB7B0" w14:textId="77777777" w:rsidR="005037F0" w:rsidRDefault="005037F0">
      <w:pPr>
        <w:pStyle w:val="Codlatkdy"/>
        <w:numPr>
          <w:ilvl w:val="0"/>
          <w:numId w:val="0"/>
        </w:numPr>
        <w:rPr>
          <w:sz w:val="19"/>
        </w:rPr>
      </w:pPr>
    </w:p>
    <w:p w14:paraId="16E6C291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41"/>
        <w:gridCol w:w="340"/>
        <w:gridCol w:w="86"/>
        <w:gridCol w:w="317"/>
        <w:gridCol w:w="108"/>
        <w:gridCol w:w="317"/>
        <w:gridCol w:w="885"/>
        <w:gridCol w:w="8"/>
        <w:gridCol w:w="417"/>
        <w:gridCol w:w="74"/>
        <w:gridCol w:w="408"/>
        <w:gridCol w:w="160"/>
        <w:gridCol w:w="243"/>
        <w:gridCol w:w="12"/>
        <w:gridCol w:w="413"/>
        <w:gridCol w:w="894"/>
        <w:gridCol w:w="425"/>
        <w:gridCol w:w="142"/>
        <w:gridCol w:w="130"/>
        <w:gridCol w:w="210"/>
        <w:gridCol w:w="86"/>
        <w:gridCol w:w="317"/>
        <w:gridCol w:w="108"/>
        <w:gridCol w:w="317"/>
        <w:gridCol w:w="886"/>
        <w:gridCol w:w="72"/>
        <w:gridCol w:w="353"/>
        <w:gridCol w:w="142"/>
        <w:gridCol w:w="340"/>
        <w:gridCol w:w="161"/>
        <w:gridCol w:w="242"/>
        <w:gridCol w:w="154"/>
        <w:gridCol w:w="271"/>
        <w:gridCol w:w="892"/>
      </w:tblGrid>
      <w:tr w:rsidR="007304B5" w14:paraId="38C8E0CC" w14:textId="77777777">
        <w:trPr>
          <w:trHeight w:val="192"/>
        </w:trPr>
        <w:tc>
          <w:tcPr>
            <w:tcW w:w="5248" w:type="dxa"/>
            <w:gridSpan w:val="17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2DC2F02C" w14:textId="77777777" w:rsidR="007304B5" w:rsidRDefault="007304B5">
            <w:pPr>
              <w:jc w:val="center"/>
              <w:rPr>
                <w:sz w:val="17"/>
              </w:rPr>
            </w:pPr>
            <w:r>
              <w:rPr>
                <w:sz w:val="17"/>
              </w:rPr>
              <w:t>Původ ze strany samce</w:t>
            </w:r>
          </w:p>
        </w:tc>
        <w:tc>
          <w:tcPr>
            <w:tcW w:w="5248" w:type="dxa"/>
            <w:gridSpan w:val="18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2A848401" w14:textId="77777777" w:rsidR="007304B5" w:rsidRDefault="007304B5">
            <w:pPr>
              <w:ind w:right="-71"/>
              <w:jc w:val="center"/>
              <w:rPr>
                <w:sz w:val="17"/>
              </w:rPr>
            </w:pPr>
            <w:r>
              <w:rPr>
                <w:sz w:val="17"/>
              </w:rPr>
              <w:t>Původ ze strany samice</w:t>
            </w:r>
          </w:p>
        </w:tc>
      </w:tr>
      <w:tr w:rsidR="007304B5" w14:paraId="61C53FBB" w14:textId="77777777">
        <w:trPr>
          <w:trHeight w:val="270"/>
        </w:trPr>
        <w:tc>
          <w:tcPr>
            <w:tcW w:w="567" w:type="dxa"/>
            <w:gridSpan w:val="2"/>
            <w:tcBorders>
              <w:left w:val="single" w:sz="18" w:space="0" w:color="auto"/>
            </w:tcBorders>
            <w:vAlign w:val="center"/>
          </w:tcPr>
          <w:p w14:paraId="0D64C21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61" w:type="dxa"/>
            <w:gridSpan w:val="7"/>
            <w:tcBorders>
              <w:bottom w:val="single" w:sz="4" w:space="0" w:color="auto"/>
              <w:right w:val="nil"/>
            </w:tcBorders>
            <w:vAlign w:val="center"/>
          </w:tcPr>
          <w:p>
            <w:r/>
          </w:p>
        </w:tc>
        <w:tc>
          <w:tcPr>
            <w:tcW w:w="105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51897C19" w14:textId="77777777" w:rsidR="007304B5" w:rsidRDefault="007304B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62" w:type="dxa"/>
            <w:gridSpan w:val="4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697" w:type="dxa"/>
            <w:gridSpan w:val="3"/>
            <w:tcBorders>
              <w:left w:val="nil"/>
            </w:tcBorders>
            <w:vAlign w:val="center"/>
          </w:tcPr>
          <w:p w14:paraId="72A1683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1996" w:type="dxa"/>
            <w:gridSpan w:val="7"/>
            <w:tcBorders>
              <w:right w:val="nil"/>
            </w:tcBorders>
            <w:vAlign w:val="center"/>
          </w:tcPr>
          <w:p>
            <w:r/>
          </w:p>
        </w:tc>
        <w:tc>
          <w:tcPr>
            <w:tcW w:w="996" w:type="dxa"/>
            <w:gridSpan w:val="4"/>
            <w:tcBorders>
              <w:left w:val="nil"/>
              <w:right w:val="nil"/>
            </w:tcBorders>
            <w:vAlign w:val="center"/>
          </w:tcPr>
          <w:p w14:paraId="06389EDF" w14:textId="77777777" w:rsidR="007304B5" w:rsidRDefault="007304B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59" w:type="dxa"/>
            <w:gridSpan w:val="4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>
            <w:r/>
          </w:p>
        </w:tc>
      </w:tr>
      <w:tr w:rsidR="007304B5" w14:paraId="71026876" w14:textId="77777777">
        <w:trPr>
          <w:trHeight w:val="36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72AD3EE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6-1</w:t>
            </w:r>
          </w:p>
        </w:tc>
        <w:tc>
          <w:tcPr>
            <w:tcW w:w="13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EA614C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S-628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48416396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</w:tcBorders>
            <w:vAlign w:val="center"/>
          </w:tcPr>
          <w:p>
            <w:r>
              <w:t>6-1</w:t>
            </w:r>
          </w:p>
        </w:tc>
        <w:tc>
          <w:tcPr>
            <w:tcW w:w="1392" w:type="dxa"/>
            <w:gridSpan w:val="6"/>
            <w:tcBorders>
              <w:bottom w:val="nil"/>
              <w:right w:val="nil"/>
            </w:tcBorders>
            <w:vAlign w:val="center"/>
          </w:tcPr>
          <w:p w14:paraId="1647715C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163" w:type="dxa"/>
            <w:gridSpan w:val="2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51-104</w:t>
            </w:r>
          </w:p>
        </w:tc>
      </w:tr>
      <w:tr w:rsidR="007304B5" w14:paraId="4914DD16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046E688A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Jar. Štěrba, Věcov 82</w:t>
            </w:r>
          </w:p>
        </w:tc>
        <w:tc>
          <w:tcPr>
            <w:tcW w:w="99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8CF516" w14:textId="77777777" w:rsidR="007304B5" w:rsidRPr="00C37F7E" w:rsidRDefault="007304B5">
            <w:pPr>
              <w:pStyle w:val="Nadpis1"/>
              <w:rPr>
                <w:b w:val="0"/>
                <w:sz w:val="17"/>
              </w:rPr>
            </w:pPr>
            <w:r w:rsidRPr="00C37F7E">
              <w:rPr>
                <w:b w:val="0"/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Petr Šimek, Kožlí 209</w:t>
            </w:r>
          </w:p>
        </w:tc>
      </w:tr>
      <w:tr w:rsidR="007304B5" w14:paraId="10396868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0726C0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0A857D7" w14:textId="77777777" w:rsidR="007304B5" w:rsidRPr="00C37F7E" w:rsidRDefault="007304B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E8528" w14:textId="77777777" w:rsidR="007304B5" w:rsidRPr="00C37F7E" w:rsidRDefault="007304B5">
            <w:pPr>
              <w:rPr>
                <w:sz w:val="17"/>
              </w:rPr>
            </w:pPr>
            <w:r w:rsidRPr="00C37F7E"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A873642" w14:textId="77777777" w:rsidR="007304B5" w:rsidRPr="00C37F7E" w:rsidRDefault="007304B5">
            <w:pPr>
              <w:rPr>
                <w:sz w:val="17"/>
              </w:rPr>
            </w:pPr>
          </w:p>
        </w:tc>
      </w:tr>
      <w:tr w:rsidR="007304B5" w14:paraId="7E0D59C6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5671CE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FCB6E9A" w14:textId="77777777" w:rsidR="007304B5" w:rsidRPr="00C37F7E" w:rsidRDefault="007304B5">
            <w:pPr>
              <w:rPr>
                <w:sz w:val="19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5EF0C0" w14:textId="77777777" w:rsidR="007304B5" w:rsidRPr="00C37F7E" w:rsidRDefault="007304B5">
            <w:pPr>
              <w:rPr>
                <w:sz w:val="17"/>
              </w:rPr>
            </w:pPr>
            <w:r w:rsidRPr="00C37F7E"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746B151" w14:textId="77777777" w:rsidR="007304B5" w:rsidRPr="00C37F7E" w:rsidRDefault="007304B5">
            <w:pPr>
              <w:rPr>
                <w:sz w:val="17"/>
              </w:rPr>
            </w:pPr>
          </w:p>
        </w:tc>
      </w:tr>
      <w:tr w:rsidR="007304B5" w14:paraId="1E680FCC" w14:textId="77777777">
        <w:trPr>
          <w:cantSplit/>
          <w:trHeight w:val="27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139E99A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05C3AFB6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>
              <w:rPr>
                <w:sz w:val="15"/>
              </w:rPr>
              <w:fldChar w:fldCharType="begin">
                <w:ffData>
                  <w:name w:val="Text195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  <w:r>
              <w:rPr>
                <w:sz w:val="15"/>
              </w:rPr>
              <w:t xml:space="preserve"> kg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3F3888C6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76E3DB7C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  <w:r>
              <w:rPr>
                <w:sz w:val="15"/>
              </w:rPr>
              <w:t xml:space="preserve"> kg</w:t>
            </w:r>
          </w:p>
        </w:tc>
      </w:tr>
      <w:tr w:rsidR="007304B5" w14:paraId="3A18D989" w14:textId="77777777">
        <w:trPr>
          <w:cantSplit/>
          <w:trHeight w:val="136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932C061" w14:textId="77777777" w:rsidR="007304B5" w:rsidRDefault="007304B5">
            <w:pPr>
              <w:rPr>
                <w:sz w:val="15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B0B16B7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3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33D48" w14:textId="77777777" w:rsidR="007304B5" w:rsidRDefault="007304B5">
            <w:pPr>
              <w:rPr>
                <w:sz w:val="15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7029B9D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76596EBA" w14:textId="77777777">
        <w:trPr>
          <w:cantSplit/>
          <w:trHeight w:val="22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665E2E37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1FDED4" w14:textId="77777777" w:rsidR="007304B5" w:rsidRDefault="007304B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1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41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B4459A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51DF15F0" w14:textId="77777777" w:rsidR="007304B5" w:rsidRDefault="007304B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4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68AAC90F" w14:textId="77777777">
        <w:trPr>
          <w:trHeight w:val="270"/>
        </w:trPr>
        <w:tc>
          <w:tcPr>
            <w:tcW w:w="567" w:type="dxa"/>
            <w:gridSpan w:val="2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14:paraId="5FF9CDE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3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D5D0C56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499" w:type="dxa"/>
            <w:gridSpan w:val="3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45AEE48E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129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8306F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nil"/>
            </w:tcBorders>
            <w:vAlign w:val="center"/>
          </w:tcPr>
          <w:p w14:paraId="7AAECA01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E8882E0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nil"/>
            </w:tcBorders>
            <w:vAlign w:val="center"/>
          </w:tcPr>
          <w:p w14:paraId="76117E4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060" w:type="dxa"/>
            <w:gridSpan w:val="6"/>
            <w:tcBorders>
              <w:top w:val="nil"/>
              <w:right w:val="single" w:sz="18" w:space="0" w:color="auto"/>
            </w:tcBorders>
            <w:vAlign w:val="center"/>
          </w:tcPr>
          <w:p w14:paraId="182543E8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7304B5" w14:paraId="669F3239" w14:textId="77777777">
        <w:trPr>
          <w:trHeight w:val="375"/>
        </w:trPr>
        <w:tc>
          <w:tcPr>
            <w:tcW w:w="1310" w:type="dxa"/>
            <w:gridSpan w:val="5"/>
            <w:tcBorders>
              <w:left w:val="single" w:sz="18" w:space="0" w:color="auto"/>
              <w:right w:val="nil"/>
            </w:tcBorders>
            <w:vAlign w:val="center"/>
          </w:tcPr>
          <w:p>
            <w:r>
              <w:t>L. u. 2714</w:t>
            </w:r>
          </w:p>
        </w:tc>
        <w:tc>
          <w:tcPr>
            <w:tcW w:w="1310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>
            <w:r>
              <w:t>P. u. B 630</w:t>
            </w:r>
          </w:p>
        </w:tc>
        <w:tc>
          <w:tcPr>
            <w:tcW w:w="1310" w:type="dxa"/>
            <w:gridSpan w:val="6"/>
            <w:tcBorders>
              <w:left w:val="nil"/>
              <w:right w:val="nil"/>
            </w:tcBorders>
            <w:vAlign w:val="center"/>
          </w:tcPr>
          <w:p>
            <w:r>
              <w:t>L. u. 11-0</w:t>
            </w:r>
          </w:p>
        </w:tc>
        <w:tc>
          <w:tcPr>
            <w:tcW w:w="1318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>
            <w:r>
              <w:t>P. u. S-828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>
            <w:r>
              <w:t>L. u. 3-9</w:t>
            </w:r>
          </w:p>
        </w:tc>
        <w:tc>
          <w:tcPr>
            <w:tcW w:w="1311" w:type="dxa"/>
            <w:gridSpan w:val="3"/>
            <w:tcBorders>
              <w:right w:val="single" w:sz="12" w:space="0" w:color="auto"/>
            </w:tcBorders>
            <w:vAlign w:val="center"/>
          </w:tcPr>
          <w:p>
            <w:r>
              <w:t>P. u. 51-30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>
            <w:r>
              <w:t>L. u. 2-9</w:t>
            </w:r>
          </w:p>
        </w:tc>
        <w:tc>
          <w:tcPr>
            <w:tcW w:w="1317" w:type="dxa"/>
            <w:gridSpan w:val="3"/>
            <w:tcBorders>
              <w:right w:val="single" w:sz="18" w:space="0" w:color="auto"/>
            </w:tcBorders>
            <w:vAlign w:val="center"/>
          </w:tcPr>
          <w:p>
            <w:r>
              <w:t>P. u. 15-17</w:t>
            </w:r>
          </w:p>
        </w:tc>
      </w:tr>
      <w:tr w:rsidR="007304B5" w14:paraId="7CF9E869" w14:textId="77777777">
        <w:trPr>
          <w:trHeight w:val="188"/>
        </w:trPr>
        <w:tc>
          <w:tcPr>
            <w:tcW w:w="907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04568F3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3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7C1415F" w14:textId="77777777" w:rsidR="007304B5" w:rsidRDefault="007304B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F58DD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1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64E3629" w14:textId="77777777" w:rsidR="007304B5" w:rsidRDefault="007304B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80955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CED16C5" w14:textId="77777777" w:rsidR="007304B5" w:rsidRDefault="007304B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90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F7562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0" w:type="dxa"/>
            <w:gridSpan w:val="5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0970725" w14:textId="77777777" w:rsidR="007304B5" w:rsidRDefault="007304B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7304B5" w14:paraId="077F26B1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>
              <w:t>Zellner, Německo</w:t>
            </w:r>
          </w:p>
        </w:tc>
        <w:tc>
          <w:tcPr>
            <w:tcW w:w="2628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Štěrba J., Věcov</w:t>
            </w:r>
          </w:p>
        </w:tc>
        <w:tc>
          <w:tcPr>
            <w:tcW w:w="2621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Petr J., Olešnice 55</w:t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Mašín M., Zbraslavice</w:t>
            </w:r>
          </w:p>
        </w:tc>
      </w:tr>
      <w:tr w:rsidR="007304B5" w14:paraId="05489486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C066E" w14:textId="77777777" w:rsidR="007304B5" w:rsidRDefault="007304B5">
            <w:pPr>
              <w:jc w:val="center"/>
              <w:rPr>
                <w:b/>
                <w:sz w:val="17"/>
              </w:rPr>
            </w:pPr>
          </w:p>
        </w:tc>
        <w:tc>
          <w:tcPr>
            <w:tcW w:w="2628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8F714A" w14:textId="77777777" w:rsidR="007304B5" w:rsidRDefault="007304B5">
            <w:pPr>
              <w:jc w:val="center"/>
              <w:rPr>
                <w:b/>
                <w:sz w:val="17"/>
              </w:rPr>
            </w:pPr>
          </w:p>
        </w:tc>
        <w:tc>
          <w:tcPr>
            <w:tcW w:w="2621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7FA2117" w14:textId="77777777" w:rsidR="007304B5" w:rsidRDefault="007304B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1D436D6" w14:textId="77777777" w:rsidR="007304B5" w:rsidRDefault="007304B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7304B5" w14:paraId="1E881DA8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C7697EB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CAEF7E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111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CC2685D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8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AA808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7CF220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9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1B0C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6C8C05A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0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1F683D7A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6E66B27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A9AF0E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D7789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CFBF9A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6421A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7529A0A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C4D1F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2576FC8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</w:tr>
      <w:tr w:rsidR="007304B5" w14:paraId="3E3709ED" w14:textId="77777777">
        <w:trPr>
          <w:cantSplit/>
          <w:trHeight w:hRule="exact" w:val="270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7D0B217F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627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F10FD79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067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9D8DA02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561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F304A67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A33CCB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628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5FF663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068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7C081D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484FF356" w14:textId="77777777" w:rsidR="007304B5" w:rsidRDefault="007304B5">
            <w:pPr>
              <w:rPr>
                <w:sz w:val="17"/>
              </w:rPr>
            </w:pPr>
          </w:p>
        </w:tc>
      </w:tr>
      <w:tr w:rsidR="007304B5" w14:paraId="3B478CBE" w14:textId="77777777">
        <w:trPr>
          <w:trHeight w:val="188"/>
        </w:trPr>
        <w:tc>
          <w:tcPr>
            <w:tcW w:w="426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4A136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B2985D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027D3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804B5A0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88B2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DBF0A58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CAE22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CB111DC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71804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5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B3104ED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6F023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0,1 </w:t>
            </w:r>
          </w:p>
        </w:tc>
        <w:tc>
          <w:tcPr>
            <w:tcW w:w="88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38721E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C03F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1,0 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DA1EAC9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8EDB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2" w:type="dxa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C85923A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1A0F9589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L. u. 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>L. u.</w:t>
            </w:r>
          </w:p>
        </w:tc>
      </w:tr>
      <w:tr w:rsidR="007304B5" w14:paraId="17EC7F6D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P. u.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 xml:space="preserve">P. u. 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P. u.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>
              <w:t>P. u.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>
              <w:t xml:space="preserve">P. u. </w:t>
            </w:r>
          </w:p>
        </w:tc>
      </w:tr>
      <w:tr w:rsidR="007304B5" w14:paraId="769C64CC" w14:textId="77777777">
        <w:trPr>
          <w:trHeight w:val="24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6E13FE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A5E644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23ACBD1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A9F5B4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43DFFE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F4F8C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DF9AF0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EBCA89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</w:tr>
      <w:tr w:rsidR="007304B5" w14:paraId="32C5D0D3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8D3CBEF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Text51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0438A56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1EB80B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875DAD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21B453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0FC55E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7139299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4EBBD32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7304B5" w14:paraId="7D1DD479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>
            <w:r/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>
            <w:r/>
          </w:p>
        </w:tc>
      </w:tr>
      <w:tr w:rsidR="007304B5" w14:paraId="70D6EC75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6D184B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49FCA5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16E021C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453C08A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C0E6A96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01BF161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07FDDD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CA2E924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7304B5" w14:paraId="1F94AC6B" w14:textId="77777777">
        <w:trPr>
          <w:trHeight w:val="183"/>
        </w:trPr>
        <w:tc>
          <w:tcPr>
            <w:tcW w:w="1310" w:type="dxa"/>
            <w:gridSpan w:val="5"/>
            <w:tcBorders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003A314E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538226E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431BFE4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8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3F7E502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8193C1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1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B2236C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6A9D8CE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7" w:type="dxa"/>
            <w:gridSpan w:val="3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39341EF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</w:tr>
      <w:tr w:rsidR="007304B5" w14:paraId="3C58CB11" w14:textId="77777777">
        <w:trPr>
          <w:trHeight w:val="296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25A751A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EF5144B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184EC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93C1E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817913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30ED1C8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A928D24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33D93B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</w:tr>
      <w:tr w:rsidR="007304B5" w14:paraId="1A35BE75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3573211F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CA62DA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3F0EB4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D23CA22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0E63C7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169292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D01DD9A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B9F52BC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</w:tr>
      <w:tr w:rsidR="007304B5" w14:paraId="3CB2F4FA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1AD83EE9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4F23128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0A54B46F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6E9AC530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428BAB7D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033EA75E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15A7632B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1942DEE" w14:textId="77777777" w:rsidR="007304B5" w:rsidRDefault="007304B5">
            <w:pPr>
              <w:rPr>
                <w:sz w:val="17"/>
              </w:rPr>
            </w:pPr>
          </w:p>
        </w:tc>
      </w:tr>
    </w:tbl>
    <w:p w14:paraId="386CFBC7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4803DCC8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5739B62D" w14:textId="77777777" w:rsidR="005037F0" w:rsidRDefault="005037F0">
      <w:pPr>
        <w:pStyle w:val="Codlatkdy"/>
        <w:numPr>
          <w:ilvl w:val="0"/>
          <w:numId w:val="0"/>
        </w:numPr>
        <w:rPr>
          <w:sz w:val="19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3969"/>
        <w:gridCol w:w="567"/>
        <w:gridCol w:w="709"/>
        <w:gridCol w:w="142"/>
        <w:gridCol w:w="567"/>
        <w:gridCol w:w="425"/>
        <w:gridCol w:w="160"/>
        <w:gridCol w:w="549"/>
        <w:gridCol w:w="567"/>
        <w:gridCol w:w="1276"/>
        <w:gridCol w:w="144"/>
        <w:gridCol w:w="18"/>
        <w:gridCol w:w="263"/>
        <w:gridCol w:w="145"/>
        <w:gridCol w:w="426"/>
      </w:tblGrid>
      <w:tr w:rsidR="005F7F75" w14:paraId="69398180" w14:textId="77777777">
        <w:trPr>
          <w:cantSplit/>
          <w:trHeight w:val="254"/>
        </w:trPr>
        <w:tc>
          <w:tcPr>
            <w:tcW w:w="5103" w:type="dxa"/>
            <w:gridSpan w:val="2"/>
            <w:tcBorders>
              <w:top w:val="nil"/>
            </w:tcBorders>
          </w:tcPr>
          <w:p w14:paraId="5C0ECE2A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lastRenderedPageBreak/>
              <w:t xml:space="preserve">Do kolonky Ocenění aj. se udává: ocenění, hmotnost, zápis do plemenné  </w:t>
            </w:r>
          </w:p>
          <w:p w14:paraId="3F07F7BA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t xml:space="preserve">                            knihy klubu, typizace, případně další důležité údaje.</w:t>
            </w:r>
          </w:p>
        </w:tc>
        <w:tc>
          <w:tcPr>
            <w:tcW w:w="567" w:type="dxa"/>
            <w:tcBorders>
              <w:top w:val="nil"/>
            </w:tcBorders>
          </w:tcPr>
          <w:p w14:paraId="2FB7659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  <w:p w14:paraId="29C08B6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 xml:space="preserve"> </w:t>
            </w:r>
          </w:p>
        </w:tc>
        <w:tc>
          <w:tcPr>
            <w:tcW w:w="5387" w:type="dxa"/>
            <w:gridSpan w:val="13"/>
            <w:tcBorders>
              <w:top w:val="nil"/>
            </w:tcBorders>
            <w:vAlign w:val="bottom"/>
          </w:tcPr>
          <w:p w14:paraId="5AB191F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Český svaz chovatelů</w:t>
            </w:r>
          </w:p>
        </w:tc>
      </w:tr>
      <w:tr w:rsidR="005F7F75" w14:paraId="6197A02E" w14:textId="77777777">
        <w:trPr>
          <w:cantSplit/>
          <w:trHeight w:val="259"/>
        </w:trPr>
        <w:tc>
          <w:tcPr>
            <w:tcW w:w="1134" w:type="dxa"/>
            <w:vMerge w:val="restart"/>
            <w:tcBorders>
              <w:top w:val="nil"/>
            </w:tcBorders>
          </w:tcPr>
          <w:p w14:paraId="5E2A045C" w14:textId="77777777" w:rsidR="005F7F75" w:rsidRDefault="00000000">
            <w:pPr>
              <w:jc w:val="both"/>
              <w:rPr>
                <w:sz w:val="14"/>
              </w:rPr>
            </w:pPr>
            <w:r>
              <w:rPr>
                <w:noProof/>
                <w:sz w:val="14"/>
              </w:rPr>
              <w:pict w14:anchorId="3952EAF4">
                <v:oval id="_x0000_s1406" style="position:absolute;left:0;text-align:left;margin-left:326pt;margin-top:247.4pt;width:50.4pt;height:50.4pt;z-index:1;mso-position-horizontal-relative:text;mso-position-vertical-relative:text" o:allowincell="f" strokeweight=".5pt">
                  <v:stroke dashstyle="1 1" endcap="round"/>
                </v:oval>
              </w:pict>
            </w:r>
            <w:r w:rsidR="005F7F75">
              <w:rPr>
                <w:sz w:val="14"/>
              </w:rPr>
              <w:t>TYPIZACE:</w:t>
            </w:r>
          </w:p>
          <w:p w14:paraId="0CF616BD" w14:textId="77777777" w:rsidR="005F7F75" w:rsidRDefault="005F7F75">
            <w:pPr>
              <w:jc w:val="both"/>
              <w:rPr>
                <w:sz w:val="14"/>
              </w:rPr>
            </w:pPr>
          </w:p>
          <w:p w14:paraId="57D317EA" w14:textId="77777777" w:rsidR="005F7F75" w:rsidRDefault="005F7F75">
            <w:pPr>
              <w:jc w:val="both"/>
              <w:rPr>
                <w:sz w:val="14"/>
              </w:rPr>
            </w:pPr>
          </w:p>
          <w:p w14:paraId="5849623E" w14:textId="77777777" w:rsidR="005F7F75" w:rsidRDefault="005F7F75">
            <w:pPr>
              <w:jc w:val="both"/>
              <w:rPr>
                <w:sz w:val="14"/>
              </w:rPr>
            </w:pPr>
            <w:r>
              <w:rPr>
                <w:sz w:val="14"/>
              </w:rPr>
              <w:t>PLEMENNÁ KNIHA KLUBU</w:t>
            </w:r>
          </w:p>
          <w:p w14:paraId="124AD67E" w14:textId="77777777" w:rsidR="005F7F75" w:rsidRDefault="005F7F75">
            <w:pPr>
              <w:jc w:val="both"/>
              <w:rPr>
                <w:sz w:val="14"/>
              </w:rPr>
            </w:pPr>
          </w:p>
          <w:p w14:paraId="5C135DD0" w14:textId="77777777" w:rsidR="005F7F75" w:rsidRDefault="005F7F75">
            <w:pPr>
              <w:jc w:val="both"/>
              <w:rPr>
                <w:sz w:val="14"/>
              </w:rPr>
            </w:pPr>
          </w:p>
          <w:p w14:paraId="6E02DDAF" w14:textId="77777777" w:rsidR="005F7F75" w:rsidRDefault="005F7F75">
            <w:pPr>
              <w:jc w:val="both"/>
              <w:rPr>
                <w:sz w:val="14"/>
              </w:rPr>
            </w:pPr>
          </w:p>
          <w:p w14:paraId="7EFF7CB4" w14:textId="77777777" w:rsidR="005F7F75" w:rsidRDefault="005F7F75">
            <w:pPr>
              <w:jc w:val="both"/>
              <w:rPr>
                <w:sz w:val="14"/>
              </w:rPr>
            </w:pPr>
          </w:p>
          <w:p w14:paraId="2A600897" w14:textId="77777777" w:rsidR="005F7F75" w:rsidRDefault="005F7F75">
            <w:pPr>
              <w:jc w:val="both"/>
              <w:rPr>
                <w:sz w:val="14"/>
              </w:rPr>
            </w:pPr>
          </w:p>
          <w:p w14:paraId="413664CB" w14:textId="77777777" w:rsidR="005F7F75" w:rsidRDefault="005F7F75">
            <w:pPr>
              <w:jc w:val="both"/>
              <w:rPr>
                <w:sz w:val="14"/>
              </w:rPr>
            </w:pPr>
          </w:p>
          <w:p w14:paraId="5EC594B7" w14:textId="77777777" w:rsidR="005F7F75" w:rsidRDefault="005F7F75">
            <w:pPr>
              <w:jc w:val="both"/>
              <w:rPr>
                <w:sz w:val="14"/>
              </w:rPr>
            </w:pPr>
            <w:r>
              <w:rPr>
                <w:sz w:val="14"/>
              </w:rPr>
              <w:t>UŽITKOVOST:</w:t>
            </w:r>
          </w:p>
          <w:p w14:paraId="5CE70992" w14:textId="77777777" w:rsidR="005F7F75" w:rsidRDefault="005F7F75">
            <w:pPr>
              <w:jc w:val="both"/>
              <w:rPr>
                <w:sz w:val="14"/>
              </w:rPr>
            </w:pPr>
          </w:p>
          <w:p w14:paraId="2666FEC2" w14:textId="77777777" w:rsidR="005F7F75" w:rsidRDefault="005F7F75">
            <w:pPr>
              <w:jc w:val="both"/>
              <w:rPr>
                <w:sz w:val="14"/>
              </w:rPr>
            </w:pPr>
          </w:p>
          <w:p w14:paraId="58480E59" w14:textId="77777777" w:rsidR="005F7F75" w:rsidRDefault="005F7F75">
            <w:pPr>
              <w:jc w:val="both"/>
              <w:rPr>
                <w:sz w:val="14"/>
              </w:rPr>
            </w:pPr>
          </w:p>
          <w:p w14:paraId="5F5B5D2C" w14:textId="77777777" w:rsidR="005F7F75" w:rsidRDefault="005F7F75">
            <w:pPr>
              <w:jc w:val="both"/>
              <w:rPr>
                <w:sz w:val="14"/>
              </w:rPr>
            </w:pPr>
          </w:p>
          <w:p w14:paraId="4F124FF4" w14:textId="77777777" w:rsidR="005F7F75" w:rsidRDefault="005F7F75">
            <w:pPr>
              <w:jc w:val="both"/>
              <w:rPr>
                <w:sz w:val="14"/>
              </w:rPr>
            </w:pPr>
          </w:p>
          <w:p w14:paraId="0C921DDC" w14:textId="77777777" w:rsidR="005F7F75" w:rsidRDefault="005F7F75">
            <w:pPr>
              <w:jc w:val="both"/>
              <w:rPr>
                <w:sz w:val="14"/>
              </w:rPr>
            </w:pPr>
          </w:p>
          <w:p w14:paraId="5C9028B5" w14:textId="77777777" w:rsidR="005F7F75" w:rsidRDefault="005F7F75">
            <w:pPr>
              <w:jc w:val="both"/>
              <w:rPr>
                <w:sz w:val="14"/>
              </w:rPr>
            </w:pPr>
          </w:p>
          <w:p w14:paraId="217692E7" w14:textId="77777777" w:rsidR="005F7F75" w:rsidRDefault="005F7F75">
            <w:pPr>
              <w:jc w:val="both"/>
              <w:rPr>
                <w:sz w:val="14"/>
              </w:rPr>
            </w:pPr>
          </w:p>
          <w:p w14:paraId="5CEE7804" w14:textId="77777777" w:rsidR="005F7F75" w:rsidRDefault="005F7F75">
            <w:pPr>
              <w:jc w:val="both"/>
              <w:rPr>
                <w:sz w:val="14"/>
              </w:rPr>
            </w:pPr>
          </w:p>
          <w:p w14:paraId="437F11F6" w14:textId="77777777" w:rsidR="005F7F75" w:rsidRDefault="005F7F75">
            <w:pPr>
              <w:jc w:val="both"/>
              <w:rPr>
                <w:sz w:val="14"/>
              </w:rPr>
            </w:pPr>
            <w:r>
              <w:rPr>
                <w:sz w:val="14"/>
              </w:rPr>
              <w:t>UPOZORNĚNÍ</w:t>
            </w:r>
          </w:p>
        </w:tc>
        <w:tc>
          <w:tcPr>
            <w:tcW w:w="3969" w:type="dxa"/>
            <w:vMerge w:val="restart"/>
            <w:tcBorders>
              <w:top w:val="nil"/>
            </w:tcBorders>
          </w:tcPr>
          <w:p w14:paraId="7CE0E268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Do rodokmenu bude uváděna podle propozic vydaných chovatelským klubem a </w:t>
            </w:r>
            <w:proofErr w:type="gramStart"/>
            <w:r>
              <w:rPr>
                <w:rFonts w:ascii="Garamond" w:hAnsi="Garamond"/>
                <w:sz w:val="15"/>
              </w:rPr>
              <w:t>schválených  ÚOK</w:t>
            </w:r>
            <w:proofErr w:type="gramEnd"/>
            <w:r>
              <w:rPr>
                <w:rFonts w:ascii="Garamond" w:hAnsi="Garamond"/>
                <w:sz w:val="15"/>
              </w:rPr>
              <w:t xml:space="preserve"> chovatelů králíků.</w:t>
            </w:r>
          </w:p>
          <w:p w14:paraId="5A5A9A07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60D3EE42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PK – plemenná kniha, do které budou moci být zapsaná zvířata, jejichž sourozenecké linie budou vyhovovat </w:t>
            </w:r>
            <w:proofErr w:type="gramStart"/>
            <w:r>
              <w:rPr>
                <w:rFonts w:ascii="Garamond" w:hAnsi="Garamond"/>
                <w:sz w:val="15"/>
              </w:rPr>
              <w:t>požadavkům  klubu</w:t>
            </w:r>
            <w:proofErr w:type="gramEnd"/>
            <w:r>
              <w:rPr>
                <w:rFonts w:ascii="Garamond" w:hAnsi="Garamond"/>
                <w:sz w:val="15"/>
              </w:rPr>
              <w:t>.</w:t>
            </w:r>
          </w:p>
          <w:p w14:paraId="3D685383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E – elitní plemenná kniha je pro zvířata, jejichž rodiče jsou již zapsáni v PK. Další podmínkou předvedení nejméně dvou sourozeneckých linií potomků odpovídajících nejméně 93 bodům</w:t>
            </w:r>
          </w:p>
          <w:p w14:paraId="665893E4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6F2E80B8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Bude uváděna dvěma čísly a sice: první číslo značí počet vrhů od samice nebo počet zapuštěných samic příslušným samcem. Druhé číslo značí počet narozených mláďat od příslušného samce. Pro příklad uvádíme: zapsané číslo v rodokmenu u samice 1/8 značí, že samice odchovala prvá mláďata a druhé číslo znamená 8 narozených mláďat. Označení u samce č. 3/20 značí, že po příslušném samci byla narozena troje mláďata a druhé číslo uvádí jejich počet ve třech vrzích.</w:t>
            </w:r>
          </w:p>
          <w:p w14:paraId="660D0C73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1DA3907D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Je bezpodmínečně nutno v rodokmenu králíka uvádět ocenění. Podmínka ocenění je již zpracována v registrační řádu a je proto nepřípustné registrovat a tetovat mláďata od rodičů, kteří nejsou oceněni.</w:t>
            </w:r>
          </w:p>
          <w:p w14:paraId="26EAD6CA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Správnost a pravdivost údajů v tomto rodokmenu potvrzuje registrátor základní organizace. Rodokmen králíka je listina úřední a každé zneužití je trestné a znamená vyloučení z chovatelského svazku.</w:t>
            </w:r>
          </w:p>
          <w:p w14:paraId="1A3ED2E2" w14:textId="77777777" w:rsidR="005F7F75" w:rsidRDefault="005F7F75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</w:p>
          <w:p w14:paraId="772CF739" w14:textId="77777777" w:rsidR="005F7F75" w:rsidRDefault="005F7F75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ZMĚNA MAJITELE KRÁLÍKA</w:t>
            </w:r>
          </w:p>
        </w:tc>
        <w:tc>
          <w:tcPr>
            <w:tcW w:w="567" w:type="dxa"/>
            <w:tcBorders>
              <w:top w:val="nil"/>
            </w:tcBorders>
          </w:tcPr>
          <w:p w14:paraId="13153EB8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tcBorders>
              <w:top w:val="nil"/>
            </w:tcBorders>
          </w:tcPr>
          <w:p w14:paraId="3113D9C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ÚOK CHOVATELŮ KRÁLÍKŮ</w:t>
            </w:r>
          </w:p>
        </w:tc>
      </w:tr>
      <w:tr w:rsidR="005F7F75" w14:paraId="15F5B80F" w14:textId="77777777">
        <w:trPr>
          <w:cantSplit/>
          <w:trHeight w:val="149"/>
        </w:trPr>
        <w:tc>
          <w:tcPr>
            <w:tcW w:w="1134" w:type="dxa"/>
            <w:vMerge/>
            <w:tcBorders>
              <w:top w:val="nil"/>
            </w:tcBorders>
          </w:tcPr>
          <w:p w14:paraId="10E8F79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46EADB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50A8A1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tcBorders>
              <w:top w:val="nil"/>
            </w:tcBorders>
          </w:tcPr>
          <w:p w14:paraId="705F601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RODOKMEN KRÁLÍKA</w:t>
            </w:r>
          </w:p>
        </w:tc>
      </w:tr>
      <w:tr w:rsidR="005F7F75" w14:paraId="622B55AE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EA2D45F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7B9E77A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1F1F82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vMerge w:val="restart"/>
            <w:tcBorders>
              <w:top w:val="nil"/>
            </w:tcBorders>
          </w:tcPr>
          <w:p w14:paraId="4ACAD3C7" w14:textId="77777777" w:rsidR="005F7F75" w:rsidRDefault="000B7068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sz w:val="19"/>
              </w:rPr>
              <w:pict w14:anchorId="3D0C5D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51pt" fillcolor="window">
                  <v:imagedata r:id="rId5" o:title="čsch"/>
                </v:shape>
              </w:pict>
            </w:r>
          </w:p>
        </w:tc>
      </w:tr>
      <w:tr w:rsidR="005F7F75" w14:paraId="5135C64D" w14:textId="77777777">
        <w:trPr>
          <w:cantSplit/>
          <w:trHeight w:val="80"/>
        </w:trPr>
        <w:tc>
          <w:tcPr>
            <w:tcW w:w="1134" w:type="dxa"/>
            <w:vMerge/>
            <w:tcBorders>
              <w:top w:val="nil"/>
            </w:tcBorders>
          </w:tcPr>
          <w:p w14:paraId="3382CCA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3BF0FCDA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7211229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</w:tcPr>
          <w:p w14:paraId="3AC27601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5F7F75" w14:paraId="1F537BFE" w14:textId="77777777">
        <w:trPr>
          <w:cantSplit/>
          <w:trHeight w:val="288"/>
        </w:trPr>
        <w:tc>
          <w:tcPr>
            <w:tcW w:w="1134" w:type="dxa"/>
            <w:vMerge/>
            <w:tcBorders>
              <w:top w:val="nil"/>
            </w:tcBorders>
          </w:tcPr>
          <w:p w14:paraId="17054BD2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13A7495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A9741E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  <w:vAlign w:val="bottom"/>
          </w:tcPr>
          <w:p w14:paraId="17C94472" w14:textId="77777777" w:rsidR="005F7F75" w:rsidRDefault="005F7F75">
            <w:pPr>
              <w:pStyle w:val="Styl1"/>
              <w:numPr>
                <w:ilvl w:val="0"/>
                <w:numId w:val="0"/>
              </w:numPr>
              <w:rPr>
                <w:sz w:val="15"/>
              </w:rPr>
            </w:pPr>
          </w:p>
        </w:tc>
      </w:tr>
      <w:tr w:rsidR="005F7F75" w14:paraId="5DEE78A8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60C88A0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0864F935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4B9099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4961" w:type="dxa"/>
            <w:gridSpan w:val="12"/>
            <w:tcBorders>
              <w:top w:val="nil"/>
            </w:tcBorders>
            <w:vAlign w:val="center"/>
          </w:tcPr>
          <w:p w14:paraId="69B2E869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proofErr w:type="gramStart"/>
            <w:r>
              <w:rPr>
                <w:sz w:val="15"/>
              </w:rPr>
              <w:t>samec - samice</w:t>
            </w:r>
            <w:proofErr w:type="gramEnd"/>
          </w:p>
        </w:tc>
        <w:tc>
          <w:tcPr>
            <w:tcW w:w="426" w:type="dxa"/>
            <w:vAlign w:val="center"/>
          </w:tcPr>
          <w:p w14:paraId="0F8AE13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2E7C399F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2097AD09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5D5EA3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A881A4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</w:tcPr>
          <w:p w14:paraId="4265C46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hadow/>
                <w:sz w:val="15"/>
              </w:rPr>
            </w:pPr>
            <w:r>
              <w:rPr>
                <w:shadow/>
                <w:sz w:val="15"/>
              </w:rPr>
              <w:t>Plemeno</w:t>
            </w:r>
          </w:p>
        </w:tc>
        <w:tc>
          <w:tcPr>
            <w:tcW w:w="4110" w:type="dxa"/>
            <w:gridSpan w:val="10"/>
          </w:tcPr>
          <w:p>
            <w:r>
              <w:t>Bu</w:t>
            </w:r>
          </w:p>
        </w:tc>
        <w:tc>
          <w:tcPr>
            <w:tcW w:w="426" w:type="dxa"/>
            <w:tcBorders>
              <w:top w:val="nil"/>
            </w:tcBorders>
          </w:tcPr>
          <w:p w14:paraId="4D04068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27053724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6EBB5FE7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55B0446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FBFC5E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nil"/>
            </w:tcBorders>
          </w:tcPr>
          <w:p w14:paraId="6B16F10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Registr </w:t>
            </w:r>
          </w:p>
          <w:p w14:paraId="6A2A4EE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značky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74228D6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Levé ucho C:</w:t>
            </w:r>
          </w:p>
        </w:tc>
        <w:tc>
          <w:tcPr>
            <w:tcW w:w="3122" w:type="dxa"/>
            <w:gridSpan w:val="8"/>
            <w:tcBorders>
              <w:top w:val="nil"/>
              <w:bottom w:val="dotted" w:sz="4" w:space="0" w:color="auto"/>
            </w:tcBorders>
            <w:vAlign w:val="bottom"/>
          </w:tcPr>
          <w:p>
            <w:r>
              <w:t>C 4-2</w:t>
            </w:r>
          </w:p>
        </w:tc>
        <w:tc>
          <w:tcPr>
            <w:tcW w:w="422" w:type="dxa"/>
            <w:tcBorders>
              <w:top w:val="nil"/>
            </w:tcBorders>
            <w:vAlign w:val="bottom"/>
          </w:tcPr>
          <w:p w14:paraId="2A9B688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10F9C5C3" w14:textId="77777777">
        <w:trPr>
          <w:cantSplit/>
          <w:trHeight w:val="215"/>
        </w:trPr>
        <w:tc>
          <w:tcPr>
            <w:tcW w:w="1134" w:type="dxa"/>
            <w:vMerge/>
            <w:tcBorders>
              <w:top w:val="nil"/>
            </w:tcBorders>
          </w:tcPr>
          <w:p w14:paraId="0E2139D8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BB4DE2C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4BC1B7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bottom"/>
          </w:tcPr>
          <w:p w14:paraId="4F77A4F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3C014D2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Pravé ucho</w:t>
            </w:r>
          </w:p>
        </w:tc>
        <w:tc>
          <w:tcPr>
            <w:tcW w:w="3122" w:type="dxa"/>
            <w:gridSpan w:val="8"/>
            <w:tcBorders>
              <w:top w:val="dotted" w:sz="4" w:space="0" w:color="auto"/>
            </w:tcBorders>
            <w:vAlign w:val="bottom"/>
          </w:tcPr>
          <w:p>
            <w:r>
              <w:t>15-15</w:t>
            </w:r>
          </w:p>
        </w:tc>
        <w:tc>
          <w:tcPr>
            <w:tcW w:w="422" w:type="dxa"/>
            <w:tcBorders>
              <w:top w:val="nil"/>
            </w:tcBorders>
            <w:vAlign w:val="bottom"/>
          </w:tcPr>
          <w:p w14:paraId="6C22E00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00949315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5924937E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B3B37D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9D92E1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7BCAB24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Vržen (a)</w:t>
            </w:r>
          </w:p>
        </w:tc>
        <w:tc>
          <w:tcPr>
            <w:tcW w:w="4110" w:type="dxa"/>
            <w:gridSpan w:val="10"/>
            <w:tcBorders>
              <w:top w:val="dotted" w:sz="4" w:space="0" w:color="auto"/>
            </w:tcBorders>
            <w:vAlign w:val="bottom"/>
          </w:tcPr>
          <w:p>
            <w:r>
              <w:t>06/12/2022</w:t>
            </w:r>
          </w:p>
        </w:tc>
        <w:tc>
          <w:tcPr>
            <w:tcW w:w="426" w:type="dxa"/>
            <w:vAlign w:val="bottom"/>
          </w:tcPr>
          <w:p w14:paraId="12BD3B31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548A1582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5EDB3CA8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BB2E36F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8CBD591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7ECCF70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Narozených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>
            <w:r>
              <w:t xml:space="preserve">0 ks,  </w:t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</w:tcBorders>
            <w:vAlign w:val="bottom"/>
          </w:tcPr>
          <w:p w14:paraId="15000B7B" w14:textId="77777777" w:rsidR="005F7F75" w:rsidRPr="00ED184C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iCs/>
                <w:sz w:val="15"/>
              </w:rPr>
            </w:pPr>
            <w:r w:rsidRPr="00ED184C">
              <w:rPr>
                <w:iCs/>
                <w:sz w:val="15"/>
              </w:rPr>
              <w:t>odchovaných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>
            <w:r>
              <w:t>0 ks,</w:t>
            </w:r>
          </w:p>
        </w:tc>
        <w:tc>
          <w:tcPr>
            <w:tcW w:w="1276" w:type="dxa"/>
            <w:tcBorders>
              <w:top w:val="dotted" w:sz="4" w:space="0" w:color="auto"/>
            </w:tcBorders>
            <w:vAlign w:val="bottom"/>
          </w:tcPr>
          <w:p w14:paraId="500E82A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registrovaných</w:t>
            </w:r>
          </w:p>
        </w:tc>
        <w:tc>
          <w:tcPr>
            <w:tcW w:w="567" w:type="dxa"/>
            <w:gridSpan w:val="4"/>
            <w:tcBorders>
              <w:top w:val="nil"/>
              <w:bottom w:val="dotted" w:sz="4" w:space="0" w:color="auto"/>
            </w:tcBorders>
            <w:vAlign w:val="bottom"/>
          </w:tcPr>
          <w:p>
            <w:r>
              <w:t>0 ks,</w:t>
            </w:r>
          </w:p>
        </w:tc>
        <w:tc>
          <w:tcPr>
            <w:tcW w:w="425" w:type="dxa"/>
            <w:tcBorders>
              <w:top w:val="nil"/>
              <w:left w:val="nil"/>
            </w:tcBorders>
            <w:vAlign w:val="bottom"/>
          </w:tcPr>
          <w:p w14:paraId="7DC6F3F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1C68F626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506800DB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0F5A93A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B69DD7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17626F22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0" w:type="dxa"/>
            <w:gridSpan w:val="10"/>
            <w:vAlign w:val="center"/>
          </w:tcPr>
          <w:p w14:paraId="364E2EB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  <w:tc>
          <w:tcPr>
            <w:tcW w:w="426" w:type="dxa"/>
            <w:vAlign w:val="center"/>
          </w:tcPr>
          <w:p w14:paraId="7062E14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</w:tr>
      <w:tr w:rsidR="005F7F75" w14:paraId="52FF8BC4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1B7E0CE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0637FFE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60015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</w:tcPr>
          <w:p w14:paraId="571FD2E4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Jméno </w:t>
            </w:r>
          </w:p>
          <w:p w14:paraId="7AEA482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a bydliště</w:t>
            </w:r>
          </w:p>
          <w:p w14:paraId="08E0230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chovatele</w:t>
            </w:r>
          </w:p>
        </w:tc>
        <w:tc>
          <w:tcPr>
            <w:tcW w:w="4110" w:type="dxa"/>
            <w:gridSpan w:val="10"/>
            <w:tcBorders>
              <w:bottom w:val="dotted" w:sz="4" w:space="0" w:color="auto"/>
            </w:tcBorders>
          </w:tcPr>
          <w:p>
            <w:r>
              <w:t>Miroslav Mašín st.</w:t>
            </w:r>
          </w:p>
        </w:tc>
        <w:tc>
          <w:tcPr>
            <w:tcW w:w="426" w:type="dxa"/>
          </w:tcPr>
          <w:p w14:paraId="7F07381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0CB29EBC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0A1CE1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A6B69A5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5C0C85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center"/>
          </w:tcPr>
          <w:p w14:paraId="1FD3876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0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>
            <w:r>
              <w:t>Zbraslavice 348</w:t>
            </w:r>
          </w:p>
        </w:tc>
        <w:tc>
          <w:tcPr>
            <w:tcW w:w="426" w:type="dxa"/>
            <w:vAlign w:val="center"/>
          </w:tcPr>
          <w:p w14:paraId="2E2641A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059BB212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B8042B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28BB3E7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04818DD2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14:paraId="792A702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0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713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/>
                <w:sz w:val="19"/>
              </w:rPr>
            </w:pPr>
          </w:p>
        </w:tc>
        <w:tc>
          <w:tcPr>
            <w:tcW w:w="426" w:type="dxa"/>
            <w:vAlign w:val="center"/>
          </w:tcPr>
          <w:p w14:paraId="408D3E4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6095B82C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10B027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E69F288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18A35C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tcBorders>
              <w:top w:val="nil"/>
            </w:tcBorders>
          </w:tcPr>
          <w:p w14:paraId="4E3EF6F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sz w:val="15"/>
              </w:rPr>
            </w:pPr>
          </w:p>
        </w:tc>
      </w:tr>
      <w:tr w:rsidR="005F7F75" w14:paraId="70F548E2" w14:textId="77777777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6AC76AA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F52FCA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B476A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btLr"/>
          </w:tcPr>
          <w:p w14:paraId="7F38BD9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3ECED47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Levého ucha</w:t>
            </w:r>
          </w:p>
        </w:tc>
        <w:tc>
          <w:tcPr>
            <w:tcW w:w="4111" w:type="dxa"/>
            <w:gridSpan w:val="10"/>
            <w:tcBorders>
              <w:top w:val="nil"/>
              <w:left w:val="single" w:sz="18" w:space="0" w:color="auto"/>
            </w:tcBorders>
          </w:tcPr>
          <w:p w14:paraId="1FB92469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btLr"/>
            <w:vAlign w:val="center"/>
          </w:tcPr>
          <w:p w14:paraId="1CB6817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2090E03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Pravého ucha</w:t>
            </w:r>
          </w:p>
        </w:tc>
      </w:tr>
      <w:tr w:rsidR="005F7F75" w14:paraId="495C8DC4" w14:textId="77777777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0CF9EFD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B7256E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C7BDEC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  <w:textDirection w:val="btLr"/>
            <w:vAlign w:val="center"/>
          </w:tcPr>
          <w:p w14:paraId="571EB85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5092839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817" w:type="dxa"/>
            <w:gridSpan w:val="6"/>
            <w:tcBorders>
              <w:top w:val="nil"/>
              <w:left w:val="nil"/>
              <w:right w:val="single" w:sz="18" w:space="0" w:color="auto"/>
            </w:tcBorders>
            <w:vAlign w:val="bottom"/>
          </w:tcPr>
          <w:p w14:paraId="1FD0567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>Dne...............................20..............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  <w:textDirection w:val="btLr"/>
            <w:vAlign w:val="center"/>
          </w:tcPr>
          <w:p w14:paraId="1690BAD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</w:tr>
      <w:tr w:rsidR="005F7F75" w14:paraId="69886545" w14:textId="77777777">
        <w:trPr>
          <w:cantSplit/>
          <w:trHeight w:val="388"/>
        </w:trPr>
        <w:tc>
          <w:tcPr>
            <w:tcW w:w="1134" w:type="dxa"/>
            <w:vMerge/>
            <w:tcBorders>
              <w:top w:val="nil"/>
            </w:tcBorders>
          </w:tcPr>
          <w:p w14:paraId="7EB772D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EBE803E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D4AC362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48365FE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690A81A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  <w:vAlign w:val="bottom"/>
          </w:tcPr>
          <w:p w14:paraId="531BCD5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6CA2346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25C09E5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5F7F75" w14:paraId="40847A32" w14:textId="77777777">
        <w:trPr>
          <w:cantSplit/>
          <w:trHeight w:val="249"/>
        </w:trPr>
        <w:tc>
          <w:tcPr>
            <w:tcW w:w="1134" w:type="dxa"/>
            <w:vMerge/>
            <w:tcBorders>
              <w:top w:val="nil"/>
              <w:bottom w:val="dotted" w:sz="4" w:space="0" w:color="auto"/>
            </w:tcBorders>
          </w:tcPr>
          <w:p w14:paraId="30A2023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  <w:bottom w:val="dotted" w:sz="4" w:space="0" w:color="auto"/>
            </w:tcBorders>
          </w:tcPr>
          <w:p w14:paraId="523B3B36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55B7AE8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6186EC8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102CAD2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</w:tcPr>
          <w:p w14:paraId="1CFB1D7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68A61A78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47526F4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5F7F75" w14:paraId="46925A76" w14:textId="77777777">
        <w:trPr>
          <w:cantSplit/>
          <w:trHeight w:val="255"/>
        </w:trPr>
        <w:tc>
          <w:tcPr>
            <w:tcW w:w="5103" w:type="dxa"/>
            <w:gridSpan w:val="2"/>
            <w:tcBorders>
              <w:top w:val="dotted" w:sz="4" w:space="0" w:color="auto"/>
              <w:bottom w:val="dotted" w:sz="6" w:space="0" w:color="auto"/>
            </w:tcBorders>
          </w:tcPr>
          <w:p w14:paraId="3550A3DC" w14:textId="77777777" w:rsidR="005F7F75" w:rsidRDefault="005F7F75">
            <w:pPr>
              <w:rPr>
                <w:caps/>
                <w:sz w:val="15"/>
              </w:rPr>
            </w:pPr>
          </w:p>
        </w:tc>
        <w:tc>
          <w:tcPr>
            <w:tcW w:w="567" w:type="dxa"/>
          </w:tcPr>
          <w:p w14:paraId="71AB04A3" w14:textId="77777777" w:rsidR="005F7F75" w:rsidRDefault="005F7F75">
            <w:pPr>
              <w:rPr>
                <w:caps/>
                <w:sz w:val="15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48DDD9A0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01F2A512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</w:tcPr>
          <w:p w14:paraId="54B36420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01150F80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20004CE3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6BB08F2C" w14:textId="77777777">
        <w:trPr>
          <w:cantSplit/>
          <w:trHeight w:val="200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77A53678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567" w:type="dxa"/>
          </w:tcPr>
          <w:p w14:paraId="18279AC6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4269571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5E3F4A9F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  <w:tcBorders>
              <w:bottom w:val="dotted" w:sz="8" w:space="0" w:color="auto"/>
            </w:tcBorders>
          </w:tcPr>
          <w:p w14:paraId="3D1EAF39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5D34E20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50D08CA6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4501C8ED" w14:textId="77777777">
        <w:trPr>
          <w:cantSplit/>
          <w:trHeight w:val="163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6F718723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567" w:type="dxa"/>
          </w:tcPr>
          <w:p w14:paraId="715A492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2FB5CF6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6CE2D26C" w14:textId="77777777" w:rsidR="005F7F75" w:rsidRDefault="005F7F75">
            <w:pPr>
              <w:jc w:val="center"/>
              <w:rPr>
                <w:sz w:val="15"/>
              </w:rPr>
            </w:pPr>
            <w:r>
              <w:rPr>
                <w:sz w:val="15"/>
              </w:rPr>
              <w:t>Bez razítka</w:t>
            </w:r>
          </w:p>
        </w:tc>
        <w:tc>
          <w:tcPr>
            <w:tcW w:w="2536" w:type="dxa"/>
            <w:gridSpan w:val="4"/>
            <w:tcBorders>
              <w:top w:val="dotted" w:sz="8" w:space="0" w:color="auto"/>
            </w:tcBorders>
          </w:tcPr>
          <w:p w14:paraId="54AF6CEC" w14:textId="77777777" w:rsidR="005F7F75" w:rsidRDefault="005F7F75">
            <w:pPr>
              <w:jc w:val="center"/>
              <w:rPr>
                <w:sz w:val="15"/>
              </w:rPr>
            </w:pPr>
            <w:r>
              <w:rPr>
                <w:sz w:val="15"/>
              </w:rPr>
              <w:t>Podpis registrátora</w:t>
            </w:r>
          </w:p>
        </w:tc>
        <w:tc>
          <w:tcPr>
            <w:tcW w:w="281" w:type="dxa"/>
            <w:gridSpan w:val="2"/>
            <w:tcBorders>
              <w:right w:val="single" w:sz="18" w:space="0" w:color="auto"/>
            </w:tcBorders>
          </w:tcPr>
          <w:p w14:paraId="68F284F4" w14:textId="77777777" w:rsidR="005F7F75" w:rsidRDefault="005F7F75">
            <w:pPr>
              <w:jc w:val="center"/>
              <w:rPr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3AE38212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12A10D2D" w14:textId="77777777">
        <w:trPr>
          <w:cantSplit/>
          <w:trHeight w:val="270"/>
        </w:trPr>
        <w:tc>
          <w:tcPr>
            <w:tcW w:w="5103" w:type="dxa"/>
            <w:gridSpan w:val="2"/>
            <w:tcBorders>
              <w:top w:val="dotted" w:sz="6" w:space="0" w:color="auto"/>
            </w:tcBorders>
          </w:tcPr>
          <w:p w14:paraId="7086048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sídlo Z.O           datum              razítko a podpis registrátora z </w:t>
            </w:r>
            <w:proofErr w:type="spellStart"/>
            <w:r>
              <w:rPr>
                <w:sz w:val="17"/>
              </w:rPr>
              <w:t>org</w:t>
            </w:r>
            <w:proofErr w:type="spellEnd"/>
          </w:p>
        </w:tc>
        <w:tc>
          <w:tcPr>
            <w:tcW w:w="567" w:type="dxa"/>
          </w:tcPr>
          <w:p w14:paraId="6067FC51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10478A78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4111" w:type="dxa"/>
            <w:gridSpan w:val="10"/>
            <w:tcBorders>
              <w:left w:val="nil"/>
              <w:right w:val="single" w:sz="18" w:space="0" w:color="auto"/>
            </w:tcBorders>
          </w:tcPr>
          <w:p w14:paraId="2397C54F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       neplatné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10792585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7A253AC0" w14:textId="77777777">
        <w:trPr>
          <w:cantSplit/>
          <w:trHeight w:val="270"/>
        </w:trPr>
        <w:tc>
          <w:tcPr>
            <w:tcW w:w="5103" w:type="dxa"/>
            <w:gridSpan w:val="2"/>
            <w:tcBorders>
              <w:bottom w:val="nil"/>
            </w:tcBorders>
          </w:tcPr>
          <w:p w14:paraId="4783311E" w14:textId="77777777" w:rsidR="005F7F75" w:rsidRDefault="005F7F75">
            <w:pPr>
              <w:rPr>
                <w:rFonts w:ascii="Comic Sans MS" w:hAnsi="Comic Sans MS"/>
                <w:sz w:val="17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0F002777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5387" w:type="dxa"/>
            <w:gridSpan w:val="13"/>
            <w:tcBorders>
              <w:bottom w:val="nil"/>
            </w:tcBorders>
          </w:tcPr>
          <w:p w14:paraId="13F6B25C" w14:textId="77777777" w:rsidR="005F7F75" w:rsidRDefault="005F7F75">
            <w:pPr>
              <w:rPr>
                <w:sz w:val="19"/>
              </w:rPr>
            </w:pPr>
          </w:p>
        </w:tc>
      </w:tr>
    </w:tbl>
    <w:p w14:paraId="014BD4F6" w14:textId="77777777" w:rsidR="005F7F75" w:rsidRDefault="005F7F75">
      <w:pPr>
        <w:rPr>
          <w:sz w:val="19"/>
        </w:rPr>
      </w:pPr>
    </w:p>
    <w:p w14:paraId="5535828F" w14:textId="77777777" w:rsidR="005F7F75" w:rsidRDefault="005F7F75">
      <w:pPr>
        <w:rPr>
          <w:sz w:val="19"/>
        </w:rPr>
      </w:pPr>
    </w:p>
    <w:p w14:paraId="00DE93B4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75D5009B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07853E90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tbl>
      <w:tblPr>
        <w:tblW w:w="1106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3969"/>
        <w:gridCol w:w="567"/>
        <w:gridCol w:w="709"/>
        <w:gridCol w:w="142"/>
        <w:gridCol w:w="567"/>
        <w:gridCol w:w="425"/>
        <w:gridCol w:w="160"/>
        <w:gridCol w:w="549"/>
        <w:gridCol w:w="567"/>
        <w:gridCol w:w="1276"/>
        <w:gridCol w:w="144"/>
        <w:gridCol w:w="18"/>
        <w:gridCol w:w="263"/>
        <w:gridCol w:w="145"/>
        <w:gridCol w:w="426"/>
      </w:tblGrid>
      <w:tr w:rsidR="00A943C7" w14:paraId="3DBA39E1" w14:textId="77777777" w:rsidTr="00ED184C">
        <w:trPr>
          <w:cantSplit/>
          <w:trHeight w:val="254"/>
        </w:trPr>
        <w:tc>
          <w:tcPr>
            <w:tcW w:w="5103" w:type="dxa"/>
            <w:gridSpan w:val="2"/>
            <w:tcBorders>
              <w:top w:val="nil"/>
            </w:tcBorders>
          </w:tcPr>
          <w:p w14:paraId="1DBDC9E5" w14:textId="77777777" w:rsidR="00A943C7" w:rsidRDefault="00A943C7" w:rsidP="003D3E36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t xml:space="preserve">Do kolonky Ocenění aj. se udává: ocenění, hmotnost, zápis do plemenné  </w:t>
            </w:r>
          </w:p>
          <w:p w14:paraId="14F716C8" w14:textId="77777777" w:rsidR="00A943C7" w:rsidRDefault="00A943C7" w:rsidP="003D3E36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t xml:space="preserve">                            knihy klubu, typizace, případně další důležité údaje.</w:t>
            </w:r>
          </w:p>
        </w:tc>
        <w:tc>
          <w:tcPr>
            <w:tcW w:w="567" w:type="dxa"/>
            <w:tcBorders>
              <w:top w:val="nil"/>
            </w:tcBorders>
          </w:tcPr>
          <w:p w14:paraId="6631C029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  <w:p w14:paraId="1DA5C601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 xml:space="preserve"> </w:t>
            </w:r>
          </w:p>
        </w:tc>
        <w:tc>
          <w:tcPr>
            <w:tcW w:w="5391" w:type="dxa"/>
            <w:gridSpan w:val="13"/>
            <w:tcBorders>
              <w:top w:val="nil"/>
            </w:tcBorders>
            <w:vAlign w:val="bottom"/>
          </w:tcPr>
          <w:p w14:paraId="7BA9D76C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Český svaz chovatelů</w:t>
            </w:r>
          </w:p>
        </w:tc>
      </w:tr>
      <w:tr w:rsidR="00A943C7" w14:paraId="762D602D" w14:textId="77777777" w:rsidTr="00ED184C">
        <w:trPr>
          <w:cantSplit/>
          <w:trHeight w:val="259"/>
        </w:trPr>
        <w:tc>
          <w:tcPr>
            <w:tcW w:w="1134" w:type="dxa"/>
            <w:vMerge w:val="restart"/>
            <w:tcBorders>
              <w:top w:val="nil"/>
            </w:tcBorders>
          </w:tcPr>
          <w:p w14:paraId="2C4B3917" w14:textId="77777777" w:rsidR="00A943C7" w:rsidRDefault="00000000" w:rsidP="003D3E36">
            <w:pPr>
              <w:jc w:val="both"/>
              <w:rPr>
                <w:sz w:val="14"/>
              </w:rPr>
            </w:pPr>
            <w:r>
              <w:rPr>
                <w:noProof/>
                <w:sz w:val="14"/>
              </w:rPr>
              <w:pict w14:anchorId="1E6B9639">
                <v:oval id="_x0000_s1409" style="position:absolute;left:0;text-align:left;margin-left:326pt;margin-top:247.4pt;width:50.4pt;height:50.4pt;z-index:2;mso-position-horizontal-relative:text;mso-position-vertical-relative:text" o:allowincell="f" strokeweight=".5pt">
                  <v:stroke dashstyle="1 1" endcap="round"/>
                </v:oval>
              </w:pict>
            </w:r>
            <w:r w:rsidR="00A943C7">
              <w:rPr>
                <w:sz w:val="14"/>
              </w:rPr>
              <w:t>TYPIZACE:</w:t>
            </w:r>
          </w:p>
          <w:p w14:paraId="5CDA04B7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2F3C6C2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D1CD7FE" w14:textId="77777777" w:rsidR="00A943C7" w:rsidRDefault="00A943C7" w:rsidP="003D3E36">
            <w:pPr>
              <w:jc w:val="both"/>
              <w:rPr>
                <w:sz w:val="14"/>
              </w:rPr>
            </w:pPr>
            <w:r>
              <w:rPr>
                <w:sz w:val="14"/>
              </w:rPr>
              <w:t>PLEMENNÁ KNIHA KLUBU</w:t>
            </w:r>
          </w:p>
          <w:p w14:paraId="66970B1B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B91F0DC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8D210E6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6DDF0D63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211173E5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597E572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1F4A044F" w14:textId="77777777" w:rsidR="00A943C7" w:rsidRDefault="00A943C7" w:rsidP="003D3E36">
            <w:pPr>
              <w:jc w:val="both"/>
              <w:rPr>
                <w:sz w:val="14"/>
              </w:rPr>
            </w:pPr>
            <w:r>
              <w:rPr>
                <w:sz w:val="14"/>
              </w:rPr>
              <w:t>UŽITKOVOST:</w:t>
            </w:r>
          </w:p>
          <w:p w14:paraId="7593FF85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9BE93B1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2F34C93D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1718FE22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4DA1114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2CCE04FB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76A1ED6B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D1E12B7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5C0BF3C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0E7548F3" w14:textId="77777777" w:rsidR="00A943C7" w:rsidRDefault="00A943C7" w:rsidP="003D3E36">
            <w:pPr>
              <w:jc w:val="both"/>
              <w:rPr>
                <w:sz w:val="14"/>
              </w:rPr>
            </w:pPr>
            <w:r>
              <w:rPr>
                <w:sz w:val="14"/>
              </w:rPr>
              <w:t>UPOZORNĚNÍ</w:t>
            </w:r>
          </w:p>
        </w:tc>
        <w:tc>
          <w:tcPr>
            <w:tcW w:w="3969" w:type="dxa"/>
            <w:vMerge w:val="restart"/>
            <w:tcBorders>
              <w:top w:val="nil"/>
            </w:tcBorders>
          </w:tcPr>
          <w:p w14:paraId="447C582F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Do rodokmenu bude uváděna podle propozic vydaných chovatelským klubem a </w:t>
            </w:r>
            <w:proofErr w:type="gramStart"/>
            <w:r>
              <w:rPr>
                <w:rFonts w:ascii="Garamond" w:hAnsi="Garamond"/>
                <w:sz w:val="15"/>
              </w:rPr>
              <w:t>schválených  ÚOK</w:t>
            </w:r>
            <w:proofErr w:type="gramEnd"/>
            <w:r>
              <w:rPr>
                <w:rFonts w:ascii="Garamond" w:hAnsi="Garamond"/>
                <w:sz w:val="15"/>
              </w:rPr>
              <w:t xml:space="preserve"> chovatelů králíků.</w:t>
            </w:r>
          </w:p>
          <w:p w14:paraId="714FEEF8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228F8F84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PK – plemenná kniha, do které budou moci být zapsaná zvířata, jejichž sourozenecké linie budou vyhovovat </w:t>
            </w:r>
            <w:proofErr w:type="gramStart"/>
            <w:r>
              <w:rPr>
                <w:rFonts w:ascii="Garamond" w:hAnsi="Garamond"/>
                <w:sz w:val="15"/>
              </w:rPr>
              <w:t>požadavkům  klubu</w:t>
            </w:r>
            <w:proofErr w:type="gramEnd"/>
            <w:r>
              <w:rPr>
                <w:rFonts w:ascii="Garamond" w:hAnsi="Garamond"/>
                <w:sz w:val="15"/>
              </w:rPr>
              <w:t>.</w:t>
            </w:r>
          </w:p>
          <w:p w14:paraId="78817252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E – elitní plemenná kniha je pro zvířata, jejichž rodiče jsou již zapsáni v PK. Další podmínkou předvedení nejméně dvou sourozeneckých linií potomků odpovídajících nejméně 93 bodům</w:t>
            </w:r>
          </w:p>
          <w:p w14:paraId="190BBCE9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725AF9B4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Bude uváděna dvěma čísly a sice: první číslo značí počet vrhů od samice nebo počet zapuštěných samic příslušným samcem. Druhé číslo značí počet narozených mláďat od příslušného samce. Pro příklad uvádíme: zapsané číslo v rodokmenu u samice 1/8 značí, že samice odchovala prvá mláďata a druhé číslo znamená 8 narozených mláďat. Označení u samce č. 3/20 značí, že po příslušném samci byla narozena troje mláďata a druhé číslo uvádí jejich počet ve třech vrzích.</w:t>
            </w:r>
          </w:p>
          <w:p w14:paraId="272A5E09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1F664BA0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Je bezpodmínečně nutno v rodokmenu králíka uvádět ocenění. Podmínka ocenění je již zpracována v registrační řádu a je proto nepřípustné registrovat a tetovat mláďata od rodičů, kteří nejsou oceněni.</w:t>
            </w:r>
          </w:p>
          <w:p w14:paraId="326FF020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Správnost a pravdivost údajů v tomto rodokmenu potvrzuje registrátor základní organizace. Rodokmen králíka je listina úřední a každé zneužití je trestné a znamená vyloučení z chovatelského svazku.</w:t>
            </w:r>
          </w:p>
          <w:p w14:paraId="0B5BBB8B" w14:textId="77777777" w:rsidR="00A943C7" w:rsidRDefault="00A943C7" w:rsidP="003D3E36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</w:p>
          <w:p w14:paraId="593674A6" w14:textId="77777777" w:rsidR="00A943C7" w:rsidRDefault="00A943C7" w:rsidP="003D3E36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ZMĚNA MAJITELE KRÁLÍKA</w:t>
            </w:r>
          </w:p>
        </w:tc>
        <w:tc>
          <w:tcPr>
            <w:tcW w:w="567" w:type="dxa"/>
            <w:tcBorders>
              <w:top w:val="nil"/>
            </w:tcBorders>
          </w:tcPr>
          <w:p w14:paraId="1925E424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tcBorders>
              <w:top w:val="nil"/>
            </w:tcBorders>
          </w:tcPr>
          <w:p w14:paraId="5DADF8C4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ÚOK CHOVATELŮ KRÁLÍKŮ</w:t>
            </w:r>
          </w:p>
        </w:tc>
      </w:tr>
      <w:tr w:rsidR="00A943C7" w14:paraId="0DFEDB5E" w14:textId="77777777" w:rsidTr="00ED184C">
        <w:trPr>
          <w:cantSplit/>
          <w:trHeight w:val="149"/>
        </w:trPr>
        <w:tc>
          <w:tcPr>
            <w:tcW w:w="1134" w:type="dxa"/>
            <w:vMerge/>
            <w:tcBorders>
              <w:top w:val="nil"/>
            </w:tcBorders>
          </w:tcPr>
          <w:p w14:paraId="45CF8A8B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602DB6D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6A8B1C5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tcBorders>
              <w:top w:val="nil"/>
            </w:tcBorders>
          </w:tcPr>
          <w:p w14:paraId="40B8D637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RODOKMEN KRÁLÍKA</w:t>
            </w:r>
          </w:p>
        </w:tc>
      </w:tr>
      <w:tr w:rsidR="00A943C7" w14:paraId="0B9F373D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5326165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8CF14AA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B58A7B5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 w:val="restart"/>
            <w:tcBorders>
              <w:top w:val="nil"/>
            </w:tcBorders>
          </w:tcPr>
          <w:p w14:paraId="53269E99" w14:textId="77777777" w:rsidR="00A943C7" w:rsidRDefault="000B7068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sz w:val="19"/>
              </w:rPr>
              <w:pict w14:anchorId="206ECE51">
                <v:shape id="_x0000_i1026" type="#_x0000_t75" style="width:51pt;height:51pt" fillcolor="window">
                  <v:imagedata r:id="rId5" o:title="čsch"/>
                </v:shape>
              </w:pict>
            </w:r>
          </w:p>
        </w:tc>
      </w:tr>
      <w:tr w:rsidR="00A943C7" w14:paraId="5CD08EBB" w14:textId="77777777" w:rsidTr="00ED184C">
        <w:trPr>
          <w:cantSplit/>
          <w:trHeight w:val="80"/>
        </w:trPr>
        <w:tc>
          <w:tcPr>
            <w:tcW w:w="1134" w:type="dxa"/>
            <w:vMerge/>
            <w:tcBorders>
              <w:top w:val="nil"/>
            </w:tcBorders>
          </w:tcPr>
          <w:p w14:paraId="7616E8F6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7F42258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BD68946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</w:tcPr>
          <w:p w14:paraId="105D0D36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A943C7" w14:paraId="7470FBEF" w14:textId="77777777" w:rsidTr="00ED184C">
        <w:trPr>
          <w:cantSplit/>
          <w:trHeight w:val="288"/>
        </w:trPr>
        <w:tc>
          <w:tcPr>
            <w:tcW w:w="1134" w:type="dxa"/>
            <w:vMerge/>
            <w:tcBorders>
              <w:top w:val="nil"/>
            </w:tcBorders>
          </w:tcPr>
          <w:p w14:paraId="48008C07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808B831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618F0CDC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  <w:vAlign w:val="bottom"/>
          </w:tcPr>
          <w:p w14:paraId="47ED44B0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rPr>
                <w:sz w:val="15"/>
              </w:rPr>
            </w:pPr>
          </w:p>
        </w:tc>
      </w:tr>
      <w:tr w:rsidR="00A943C7" w14:paraId="4D61A53D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2D7E0486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6805687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4846EAF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4965" w:type="dxa"/>
            <w:gridSpan w:val="12"/>
            <w:tcBorders>
              <w:top w:val="nil"/>
            </w:tcBorders>
            <w:vAlign w:val="center"/>
          </w:tcPr>
          <w:p w14:paraId="3796E9CB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proofErr w:type="gramStart"/>
            <w:r>
              <w:rPr>
                <w:sz w:val="15"/>
              </w:rPr>
              <w:t>samec - samice</w:t>
            </w:r>
            <w:proofErr w:type="gramEnd"/>
          </w:p>
        </w:tc>
        <w:tc>
          <w:tcPr>
            <w:tcW w:w="426" w:type="dxa"/>
            <w:vAlign w:val="center"/>
          </w:tcPr>
          <w:p w14:paraId="3393EFC2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A943C7" w14:paraId="752FCCE2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60D051B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C899E86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693399F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</w:tcPr>
          <w:p w14:paraId="4916526A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hadow/>
                <w:sz w:val="15"/>
              </w:rPr>
            </w:pPr>
            <w:r>
              <w:rPr>
                <w:shadow/>
                <w:sz w:val="15"/>
              </w:rPr>
              <w:t>Plemeno</w:t>
            </w:r>
          </w:p>
        </w:tc>
        <w:tc>
          <w:tcPr>
            <w:tcW w:w="4114" w:type="dxa"/>
            <w:gridSpan w:val="10"/>
          </w:tcPr>
          <w:p>
            <w:r>
              <w:t>Bu</w:t>
            </w:r>
          </w:p>
        </w:tc>
        <w:tc>
          <w:tcPr>
            <w:tcW w:w="426" w:type="dxa"/>
            <w:tcBorders>
              <w:top w:val="nil"/>
            </w:tcBorders>
          </w:tcPr>
          <w:p w14:paraId="46B05168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3F55AA2E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5D3EC98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E284BAC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AEBF82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nil"/>
            </w:tcBorders>
          </w:tcPr>
          <w:p w14:paraId="699ABA2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Registr </w:t>
            </w:r>
          </w:p>
          <w:p w14:paraId="6FE4D597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značky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38E2F71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Levé ucho C:</w:t>
            </w:r>
          </w:p>
        </w:tc>
        <w:tc>
          <w:tcPr>
            <w:tcW w:w="3122" w:type="dxa"/>
            <w:gridSpan w:val="8"/>
            <w:tcBorders>
              <w:top w:val="nil"/>
              <w:bottom w:val="dotted" w:sz="4" w:space="0" w:color="auto"/>
            </w:tcBorders>
            <w:vAlign w:val="bottom"/>
          </w:tcPr>
          <w:p>
            <w:r>
              <w:t>C 4-2</w:t>
            </w:r>
          </w:p>
        </w:tc>
        <w:tc>
          <w:tcPr>
            <w:tcW w:w="426" w:type="dxa"/>
            <w:tcBorders>
              <w:top w:val="nil"/>
            </w:tcBorders>
            <w:vAlign w:val="bottom"/>
          </w:tcPr>
          <w:p w14:paraId="08A1B97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7A94C533" w14:textId="77777777" w:rsidTr="00ED184C">
        <w:trPr>
          <w:cantSplit/>
          <w:trHeight w:val="215"/>
        </w:trPr>
        <w:tc>
          <w:tcPr>
            <w:tcW w:w="1134" w:type="dxa"/>
            <w:vMerge/>
            <w:tcBorders>
              <w:top w:val="nil"/>
            </w:tcBorders>
          </w:tcPr>
          <w:p w14:paraId="546E824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E888FEC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806181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bottom"/>
          </w:tcPr>
          <w:p w14:paraId="2CD61B0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2CD7564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Pravé ucho</w:t>
            </w:r>
          </w:p>
        </w:tc>
        <w:tc>
          <w:tcPr>
            <w:tcW w:w="3122" w:type="dxa"/>
            <w:gridSpan w:val="8"/>
            <w:tcBorders>
              <w:top w:val="dotted" w:sz="4" w:space="0" w:color="auto"/>
            </w:tcBorders>
            <w:vAlign w:val="bottom"/>
          </w:tcPr>
          <w:p>
            <w:r>
              <w:t>15-15</w:t>
            </w:r>
          </w:p>
        </w:tc>
        <w:tc>
          <w:tcPr>
            <w:tcW w:w="426" w:type="dxa"/>
            <w:tcBorders>
              <w:top w:val="nil"/>
            </w:tcBorders>
            <w:vAlign w:val="bottom"/>
          </w:tcPr>
          <w:p w14:paraId="672E699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01BD070E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85E3A7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1F5309C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06569A8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4373F0CF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Vržen (a)</w:t>
            </w:r>
          </w:p>
        </w:tc>
        <w:tc>
          <w:tcPr>
            <w:tcW w:w="4114" w:type="dxa"/>
            <w:gridSpan w:val="10"/>
            <w:tcBorders>
              <w:top w:val="dotted" w:sz="4" w:space="0" w:color="auto"/>
            </w:tcBorders>
            <w:vAlign w:val="bottom"/>
          </w:tcPr>
          <w:p>
            <w:r>
              <w:t>06/12/2022</w:t>
            </w:r>
          </w:p>
        </w:tc>
        <w:tc>
          <w:tcPr>
            <w:tcW w:w="426" w:type="dxa"/>
            <w:vAlign w:val="bottom"/>
          </w:tcPr>
          <w:p w14:paraId="1A8F2CF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5932BF5F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BC4593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69F3E24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661FCD88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6D1CCE2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Narozených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>
            <w:r>
              <w:t xml:space="preserve">0 ks,  </w:t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</w:tcBorders>
            <w:vAlign w:val="bottom"/>
          </w:tcPr>
          <w:p w14:paraId="739CB38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odchovaných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>
            <w:r>
              <w:t>0 ks,</w:t>
            </w:r>
          </w:p>
        </w:tc>
        <w:tc>
          <w:tcPr>
            <w:tcW w:w="1276" w:type="dxa"/>
            <w:tcBorders>
              <w:top w:val="dotted" w:sz="4" w:space="0" w:color="auto"/>
            </w:tcBorders>
            <w:vAlign w:val="bottom"/>
          </w:tcPr>
          <w:p w14:paraId="460BE4F4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registrovaných</w:t>
            </w:r>
          </w:p>
        </w:tc>
        <w:tc>
          <w:tcPr>
            <w:tcW w:w="570" w:type="dxa"/>
            <w:gridSpan w:val="4"/>
            <w:tcBorders>
              <w:top w:val="nil"/>
              <w:bottom w:val="dotted" w:sz="4" w:space="0" w:color="auto"/>
            </w:tcBorders>
            <w:vAlign w:val="bottom"/>
          </w:tcPr>
          <w:p>
            <w:r>
              <w:t>0 ks,</w:t>
            </w:r>
          </w:p>
        </w:tc>
        <w:tc>
          <w:tcPr>
            <w:tcW w:w="426" w:type="dxa"/>
            <w:tcBorders>
              <w:top w:val="nil"/>
              <w:left w:val="nil"/>
            </w:tcBorders>
            <w:vAlign w:val="bottom"/>
          </w:tcPr>
          <w:p w14:paraId="35675B9F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26DD7A79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AE48CD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CFBA1B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C78D21C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2215F27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4" w:type="dxa"/>
            <w:gridSpan w:val="10"/>
            <w:vAlign w:val="center"/>
          </w:tcPr>
          <w:p w14:paraId="754C32F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  <w:tc>
          <w:tcPr>
            <w:tcW w:w="426" w:type="dxa"/>
            <w:vAlign w:val="center"/>
          </w:tcPr>
          <w:p w14:paraId="074CC2E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</w:tr>
      <w:tr w:rsidR="00ED184C" w14:paraId="57FEFB8C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19B03F0A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96F164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5B5C196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</w:tcPr>
          <w:p w14:paraId="38D068A4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Jméno </w:t>
            </w:r>
          </w:p>
          <w:p w14:paraId="2E4B2A8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a bydliště</w:t>
            </w:r>
          </w:p>
          <w:p w14:paraId="14AC4E4C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chovatele</w:t>
            </w:r>
          </w:p>
        </w:tc>
        <w:tc>
          <w:tcPr>
            <w:tcW w:w="4114" w:type="dxa"/>
            <w:gridSpan w:val="10"/>
            <w:tcBorders>
              <w:bottom w:val="dotted" w:sz="4" w:space="0" w:color="auto"/>
            </w:tcBorders>
          </w:tcPr>
          <w:p>
            <w:r>
              <w:t>Miroslav Mašín st.</w:t>
            </w:r>
          </w:p>
        </w:tc>
        <w:tc>
          <w:tcPr>
            <w:tcW w:w="426" w:type="dxa"/>
          </w:tcPr>
          <w:p w14:paraId="2C58714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3EE07DD0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6C0517A1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A68594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036A256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center"/>
          </w:tcPr>
          <w:p w14:paraId="3AFE7C08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4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>
            <w:r>
              <w:t>Zbraslavice 348</w:t>
            </w:r>
          </w:p>
        </w:tc>
        <w:tc>
          <w:tcPr>
            <w:tcW w:w="426" w:type="dxa"/>
            <w:vAlign w:val="center"/>
          </w:tcPr>
          <w:p w14:paraId="3DA35AD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16CE1820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54765A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F12E638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316E18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14:paraId="4FD733E3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4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EE73B2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/>
                <w:sz w:val="19"/>
              </w:rPr>
            </w:pPr>
          </w:p>
        </w:tc>
        <w:tc>
          <w:tcPr>
            <w:tcW w:w="426" w:type="dxa"/>
            <w:vAlign w:val="center"/>
          </w:tcPr>
          <w:p w14:paraId="0FD91A2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6EC9A9EE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7B804D0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0418EC3B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B2B3454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tcBorders>
              <w:top w:val="nil"/>
            </w:tcBorders>
          </w:tcPr>
          <w:p w14:paraId="53834A63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sz w:val="15"/>
              </w:rPr>
            </w:pPr>
          </w:p>
        </w:tc>
      </w:tr>
      <w:tr w:rsidR="00ED184C" w14:paraId="042478AE" w14:textId="77777777" w:rsidTr="00ED184C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4988F3D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6004E69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4CCE5E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btLr"/>
          </w:tcPr>
          <w:p w14:paraId="739D1EB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6DAF60A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Levého ucha</w:t>
            </w:r>
          </w:p>
        </w:tc>
        <w:tc>
          <w:tcPr>
            <w:tcW w:w="4111" w:type="dxa"/>
            <w:gridSpan w:val="10"/>
            <w:tcBorders>
              <w:top w:val="nil"/>
              <w:left w:val="single" w:sz="18" w:space="0" w:color="auto"/>
            </w:tcBorders>
          </w:tcPr>
          <w:p w14:paraId="7C1C370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btLr"/>
            <w:vAlign w:val="center"/>
          </w:tcPr>
          <w:p w14:paraId="6178806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66E1EBE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Pravého ucha</w:t>
            </w:r>
          </w:p>
        </w:tc>
      </w:tr>
      <w:tr w:rsidR="00ED184C" w14:paraId="1C0B2CE9" w14:textId="77777777" w:rsidTr="00ED184C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06366AAE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0A742EA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BBF039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  <w:textDirection w:val="btLr"/>
            <w:vAlign w:val="center"/>
          </w:tcPr>
          <w:p w14:paraId="49F8B58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6559E74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817" w:type="dxa"/>
            <w:gridSpan w:val="6"/>
            <w:tcBorders>
              <w:top w:val="nil"/>
              <w:left w:val="nil"/>
              <w:right w:val="single" w:sz="18" w:space="0" w:color="auto"/>
            </w:tcBorders>
            <w:vAlign w:val="bottom"/>
          </w:tcPr>
          <w:p w14:paraId="450B18D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>Dne...............................20..............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  <w:textDirection w:val="btLr"/>
            <w:vAlign w:val="center"/>
          </w:tcPr>
          <w:p w14:paraId="55C5B05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</w:tr>
      <w:tr w:rsidR="00ED184C" w14:paraId="14989302" w14:textId="77777777" w:rsidTr="00ED184C">
        <w:trPr>
          <w:cantSplit/>
          <w:trHeight w:val="388"/>
        </w:trPr>
        <w:tc>
          <w:tcPr>
            <w:tcW w:w="1134" w:type="dxa"/>
            <w:vMerge/>
            <w:tcBorders>
              <w:top w:val="nil"/>
            </w:tcBorders>
          </w:tcPr>
          <w:p w14:paraId="73C6B3AB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8E79CD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8787F0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21AD2B3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0B5FE5B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  <w:vAlign w:val="bottom"/>
          </w:tcPr>
          <w:p w14:paraId="78FCD700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16D1115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6D91FCB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ED184C" w14:paraId="5A4E0CE2" w14:textId="77777777" w:rsidTr="00ED184C">
        <w:trPr>
          <w:cantSplit/>
          <w:trHeight w:val="249"/>
        </w:trPr>
        <w:tc>
          <w:tcPr>
            <w:tcW w:w="1134" w:type="dxa"/>
            <w:vMerge/>
            <w:tcBorders>
              <w:top w:val="nil"/>
              <w:bottom w:val="dotted" w:sz="4" w:space="0" w:color="auto"/>
            </w:tcBorders>
          </w:tcPr>
          <w:p w14:paraId="3C4C72E4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  <w:bottom w:val="dotted" w:sz="4" w:space="0" w:color="auto"/>
            </w:tcBorders>
          </w:tcPr>
          <w:p w14:paraId="5BE0736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CB77FA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36A8BF40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02BDB9B8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</w:tcPr>
          <w:p w14:paraId="438A758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31CC746C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0B9B27AF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ED184C" w14:paraId="5EE61CB9" w14:textId="77777777" w:rsidTr="00ED184C">
        <w:trPr>
          <w:cantSplit/>
          <w:trHeight w:val="255"/>
        </w:trPr>
        <w:tc>
          <w:tcPr>
            <w:tcW w:w="5103" w:type="dxa"/>
            <w:gridSpan w:val="2"/>
            <w:tcBorders>
              <w:top w:val="dotted" w:sz="4" w:space="0" w:color="auto"/>
              <w:bottom w:val="dotted" w:sz="6" w:space="0" w:color="auto"/>
            </w:tcBorders>
          </w:tcPr>
          <w:p w14:paraId="7F512FA9" w14:textId="77777777" w:rsidR="00ED184C" w:rsidRDefault="00ED184C" w:rsidP="00ED184C">
            <w:pPr>
              <w:rPr>
                <w:caps/>
                <w:sz w:val="15"/>
              </w:rPr>
            </w:pPr>
          </w:p>
        </w:tc>
        <w:tc>
          <w:tcPr>
            <w:tcW w:w="567" w:type="dxa"/>
          </w:tcPr>
          <w:p w14:paraId="689E665F" w14:textId="77777777" w:rsidR="00ED184C" w:rsidRDefault="00ED184C" w:rsidP="00ED184C">
            <w:pPr>
              <w:rPr>
                <w:caps/>
                <w:sz w:val="15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1FCA2DA5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2A45D255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</w:tcPr>
          <w:p w14:paraId="53A2D3FB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28AB1A81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472483EE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51BB5FE6" w14:textId="77777777" w:rsidTr="00ED184C">
        <w:trPr>
          <w:cantSplit/>
          <w:trHeight w:val="200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3CE8C830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567" w:type="dxa"/>
          </w:tcPr>
          <w:p w14:paraId="4954B141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5120DFF5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753C8F92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  <w:tcBorders>
              <w:bottom w:val="dotted" w:sz="8" w:space="0" w:color="auto"/>
            </w:tcBorders>
          </w:tcPr>
          <w:p w14:paraId="2F5CBE83" w14:textId="77777777" w:rsidR="00ED184C" w:rsidRDefault="00ED184C" w:rsidP="00ED184C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140585C7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32E9E322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29B2F550" w14:textId="77777777" w:rsidTr="00ED184C">
        <w:trPr>
          <w:cantSplit/>
          <w:trHeight w:val="163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1C5ADE83" w14:textId="77777777" w:rsidR="00ED184C" w:rsidRDefault="00ED184C" w:rsidP="00ED184C">
            <w:pPr>
              <w:rPr>
                <w:sz w:val="17"/>
              </w:rPr>
            </w:pPr>
          </w:p>
        </w:tc>
        <w:tc>
          <w:tcPr>
            <w:tcW w:w="567" w:type="dxa"/>
          </w:tcPr>
          <w:p w14:paraId="651706E7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3F70B86A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625F94F2" w14:textId="77777777" w:rsidR="00ED184C" w:rsidRDefault="00ED184C" w:rsidP="00ED184C">
            <w:pPr>
              <w:jc w:val="center"/>
              <w:rPr>
                <w:sz w:val="15"/>
              </w:rPr>
            </w:pPr>
            <w:r>
              <w:rPr>
                <w:sz w:val="15"/>
              </w:rPr>
              <w:t>Bez razítka</w:t>
            </w:r>
          </w:p>
        </w:tc>
        <w:tc>
          <w:tcPr>
            <w:tcW w:w="2536" w:type="dxa"/>
            <w:gridSpan w:val="4"/>
            <w:tcBorders>
              <w:top w:val="dotted" w:sz="8" w:space="0" w:color="auto"/>
            </w:tcBorders>
          </w:tcPr>
          <w:p w14:paraId="07E1EAF9" w14:textId="77777777" w:rsidR="00ED184C" w:rsidRDefault="00ED184C" w:rsidP="00ED184C">
            <w:pPr>
              <w:jc w:val="center"/>
              <w:rPr>
                <w:sz w:val="15"/>
              </w:rPr>
            </w:pPr>
            <w:r>
              <w:rPr>
                <w:sz w:val="15"/>
              </w:rPr>
              <w:t>Podpis registrátora</w:t>
            </w:r>
          </w:p>
        </w:tc>
        <w:tc>
          <w:tcPr>
            <w:tcW w:w="281" w:type="dxa"/>
            <w:gridSpan w:val="2"/>
            <w:tcBorders>
              <w:right w:val="single" w:sz="18" w:space="0" w:color="auto"/>
            </w:tcBorders>
          </w:tcPr>
          <w:p w14:paraId="01000AE2" w14:textId="77777777" w:rsidR="00ED184C" w:rsidRDefault="00ED184C" w:rsidP="00ED184C">
            <w:pPr>
              <w:jc w:val="center"/>
              <w:rPr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79AE2AF5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330AA8A1" w14:textId="77777777" w:rsidTr="00ED184C">
        <w:trPr>
          <w:cantSplit/>
          <w:trHeight w:val="270"/>
        </w:trPr>
        <w:tc>
          <w:tcPr>
            <w:tcW w:w="5103" w:type="dxa"/>
            <w:gridSpan w:val="2"/>
            <w:tcBorders>
              <w:top w:val="dotted" w:sz="6" w:space="0" w:color="auto"/>
            </w:tcBorders>
          </w:tcPr>
          <w:p w14:paraId="5179CA44" w14:textId="77777777" w:rsidR="00ED184C" w:rsidRDefault="00ED184C" w:rsidP="00ED184C">
            <w:pPr>
              <w:rPr>
                <w:sz w:val="17"/>
              </w:rPr>
            </w:pPr>
            <w:r>
              <w:rPr>
                <w:sz w:val="17"/>
              </w:rPr>
              <w:t>sídlo Z.O           datum              razítko a podpis registrátora z </w:t>
            </w:r>
            <w:proofErr w:type="spellStart"/>
            <w:r>
              <w:rPr>
                <w:sz w:val="17"/>
              </w:rPr>
              <w:t>org</w:t>
            </w:r>
            <w:proofErr w:type="spellEnd"/>
          </w:p>
        </w:tc>
        <w:tc>
          <w:tcPr>
            <w:tcW w:w="567" w:type="dxa"/>
          </w:tcPr>
          <w:p w14:paraId="48516220" w14:textId="77777777" w:rsidR="00ED184C" w:rsidRDefault="00ED184C" w:rsidP="00ED184C">
            <w:pPr>
              <w:rPr>
                <w:sz w:val="17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752E5424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4111" w:type="dxa"/>
            <w:gridSpan w:val="10"/>
            <w:tcBorders>
              <w:left w:val="nil"/>
              <w:right w:val="single" w:sz="18" w:space="0" w:color="auto"/>
            </w:tcBorders>
          </w:tcPr>
          <w:p w14:paraId="0D5EE636" w14:textId="77777777" w:rsidR="00ED184C" w:rsidRDefault="00ED184C" w:rsidP="00ED184C">
            <w:pPr>
              <w:rPr>
                <w:sz w:val="15"/>
              </w:rPr>
            </w:pPr>
            <w:r>
              <w:rPr>
                <w:sz w:val="15"/>
              </w:rPr>
              <w:t xml:space="preserve">       neplatné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0CB26649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04840FC3" w14:textId="77777777" w:rsidTr="00ED184C">
        <w:trPr>
          <w:cantSplit/>
          <w:trHeight w:val="270"/>
        </w:trPr>
        <w:tc>
          <w:tcPr>
            <w:tcW w:w="5103" w:type="dxa"/>
            <w:gridSpan w:val="2"/>
            <w:tcBorders>
              <w:bottom w:val="nil"/>
            </w:tcBorders>
          </w:tcPr>
          <w:p w14:paraId="3AF4057A" w14:textId="77777777" w:rsidR="00ED184C" w:rsidRDefault="00ED184C" w:rsidP="00ED184C">
            <w:pPr>
              <w:rPr>
                <w:rFonts w:ascii="Comic Sans MS" w:hAnsi="Comic Sans MS"/>
                <w:sz w:val="17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3E82DCC2" w14:textId="77777777" w:rsidR="00ED184C" w:rsidRDefault="00ED184C" w:rsidP="00ED184C">
            <w:pPr>
              <w:rPr>
                <w:sz w:val="17"/>
              </w:rPr>
            </w:pPr>
          </w:p>
        </w:tc>
        <w:tc>
          <w:tcPr>
            <w:tcW w:w="5391" w:type="dxa"/>
            <w:gridSpan w:val="13"/>
            <w:tcBorders>
              <w:bottom w:val="nil"/>
            </w:tcBorders>
          </w:tcPr>
          <w:p w14:paraId="3D5BC43C" w14:textId="77777777" w:rsidR="00ED184C" w:rsidRDefault="00ED184C" w:rsidP="00ED184C">
            <w:pPr>
              <w:rPr>
                <w:sz w:val="19"/>
              </w:rPr>
            </w:pPr>
          </w:p>
        </w:tc>
      </w:tr>
    </w:tbl>
    <w:p w14:paraId="595D56C6" w14:textId="77777777" w:rsidR="005F7F75" w:rsidRDefault="005F7F75">
      <w:pPr>
        <w:rPr>
          <w:sz w:val="19"/>
        </w:rPr>
      </w:pPr>
    </w:p>
    <w:p w14:paraId="6CD6C6D7" w14:textId="77777777" w:rsidR="005F7F75" w:rsidRDefault="005F7F75">
      <w:pPr>
        <w:rPr>
          <w:sz w:val="19"/>
        </w:rPr>
      </w:pPr>
    </w:p>
    <w:tbl>
      <w:tblPr>
        <w:tblpPr w:vertAnchor="text" w:tblpY="1"/>
        <w:tblOverlap w:val="never"/>
        <w:tblW w:w="10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"/>
        <w:gridCol w:w="343"/>
        <w:gridCol w:w="909"/>
        <w:gridCol w:w="152"/>
        <w:gridCol w:w="389"/>
        <w:gridCol w:w="905"/>
        <w:gridCol w:w="184"/>
        <w:gridCol w:w="863"/>
        <w:gridCol w:w="87"/>
        <w:gridCol w:w="1264"/>
        <w:gridCol w:w="569"/>
        <w:gridCol w:w="279"/>
        <w:gridCol w:w="6"/>
        <w:gridCol w:w="986"/>
        <w:gridCol w:w="1555"/>
        <w:gridCol w:w="6"/>
        <w:gridCol w:w="137"/>
        <w:gridCol w:w="711"/>
        <w:gridCol w:w="1566"/>
      </w:tblGrid>
      <w:tr w:rsidR="005B4964" w14:paraId="16B5A7F8" w14:textId="77777777">
        <w:trPr>
          <w:trHeight w:val="403"/>
        </w:trPr>
        <w:tc>
          <w:tcPr>
            <w:tcW w:w="27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9708F1" w14:textId="77777777" w:rsidR="005B4964" w:rsidRDefault="005B4964" w:rsidP="005B4964">
            <w:pPr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Vyplňuje chovatel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EA924" w14:textId="77777777" w:rsidR="005B4964" w:rsidRDefault="005B4964" w:rsidP="005B4964">
            <w:pPr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Vyplňuje registrátor</w:t>
            </w: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EBAEA1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1271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5974DB3" w14:textId="77777777" w:rsidR="005B4964" w:rsidRPr="004226AA" w:rsidRDefault="00000000" w:rsidP="005B4964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noProof/>
              </w:rPr>
              <w:pict w14:anchorId="55EDC973">
                <v:shape id="_x0000_s1421" type="#_x0000_t75" style="position:absolute;margin-left:11pt;margin-top:-1.25pt;width:45.2pt;height:45.2pt;z-index:3;mso-position-horizontal-relative:text;mso-position-vertical-relative:text" wrapcoords="-360 0 -360 21240 21600 21240 21600 0 -360 0" fillcolor="window">
                  <v:imagedata r:id="rId5" o:title="čsch"/>
                </v:shape>
              </w:pict>
            </w:r>
            <w:r w:rsidR="005B4964">
              <w:rPr>
                <w:sz w:val="19"/>
              </w:rPr>
              <w:t xml:space="preserve">        </w:t>
            </w:r>
          </w:p>
        </w:tc>
        <w:tc>
          <w:tcPr>
            <w:tcW w:w="3975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88CA57F" w14:textId="77777777" w:rsidR="005B4964" w:rsidRPr="004226AA" w:rsidRDefault="005B4964" w:rsidP="005B4964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sz w:val="19"/>
              </w:rPr>
              <w:t xml:space="preserve">       </w:t>
            </w:r>
            <w:r w:rsidRPr="004226AA">
              <w:rPr>
                <w:sz w:val="19"/>
                <w:u w:val="single"/>
              </w:rPr>
              <w:t>PŘIPOUŠTĚCÍ POTVRZENÍ</w:t>
            </w:r>
          </w:p>
        </w:tc>
      </w:tr>
      <w:tr w:rsidR="005B4964" w14:paraId="48A73F90" w14:textId="77777777">
        <w:trPr>
          <w:trHeight w:val="222"/>
        </w:trPr>
        <w:tc>
          <w:tcPr>
            <w:tcW w:w="35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textDirection w:val="tbRl"/>
          </w:tcPr>
          <w:p w14:paraId="51F99CB9" w14:textId="77777777" w:rsidR="005B4964" w:rsidRPr="005B4964" w:rsidRDefault="005B4964" w:rsidP="005B4964">
            <w:pPr>
              <w:ind w:left="113" w:right="282"/>
              <w:rPr>
                <w:b/>
                <w:sz w:val="8"/>
                <w:szCs w:val="8"/>
              </w:rPr>
            </w:pPr>
          </w:p>
        </w:tc>
        <w:tc>
          <w:tcPr>
            <w:tcW w:w="10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FE57EB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*Pohlaví</w:t>
            </w:r>
          </w:p>
          <w:p w14:paraId="0B7FD619" w14:textId="77777777" w:rsidR="005B4964" w:rsidRDefault="005B4964" w:rsidP="005B4964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mláďat</w:t>
            </w:r>
          </w:p>
        </w:tc>
        <w:tc>
          <w:tcPr>
            <w:tcW w:w="129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453D25" w14:textId="77777777" w:rsidR="005B4964" w:rsidRDefault="005B4964" w:rsidP="005B4964">
            <w:pPr>
              <w:ind w:right="282"/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Barva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4799E4" w14:textId="77777777" w:rsidR="005B4964" w:rsidRDefault="005B4964" w:rsidP="005B4964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Tetovací značky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56E7BDC8" w14:textId="77777777" w:rsidR="005B4964" w:rsidRDefault="005B4964" w:rsidP="005B4964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right w:val="nil"/>
            </w:tcBorders>
          </w:tcPr>
          <w:p w14:paraId="13688889" w14:textId="77777777" w:rsidR="005B4964" w:rsidRPr="004226AA" w:rsidRDefault="005B4964" w:rsidP="005B4964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right w:val="nil"/>
            </w:tcBorders>
          </w:tcPr>
          <w:p w14:paraId="2C4AB24F" w14:textId="77777777" w:rsidR="005B4964" w:rsidRDefault="005B4964" w:rsidP="005B4964">
            <w:pPr>
              <w:jc w:val="center"/>
              <w:rPr>
                <w:b/>
                <w:i/>
                <w:sz w:val="19"/>
              </w:rPr>
            </w:pPr>
          </w:p>
        </w:tc>
      </w:tr>
      <w:tr w:rsidR="005B4964" w14:paraId="27DB167C" w14:textId="77777777">
        <w:trPr>
          <w:trHeight w:val="281"/>
        </w:trPr>
        <w:tc>
          <w:tcPr>
            <w:tcW w:w="35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33E605C" w14:textId="77777777" w:rsidR="005B4964" w:rsidRDefault="005B4964" w:rsidP="005B4964">
            <w:pPr>
              <w:ind w:right="282"/>
              <w:rPr>
                <w:b/>
                <w:sz w:val="17"/>
              </w:rPr>
            </w:pPr>
          </w:p>
        </w:tc>
        <w:tc>
          <w:tcPr>
            <w:tcW w:w="1061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B039C97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</w:p>
        </w:tc>
        <w:tc>
          <w:tcPr>
            <w:tcW w:w="129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9B074C" w14:textId="77777777" w:rsidR="005B4964" w:rsidRPr="006A4B6B" w:rsidRDefault="005B4964" w:rsidP="005B4964">
            <w:pPr>
              <w:ind w:right="282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1134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7A73E285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levé ucho</w:t>
            </w:r>
          </w:p>
        </w:tc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14:paraId="4AC60885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pravé ucho</w:t>
            </w:r>
          </w:p>
        </w:tc>
        <w:tc>
          <w:tcPr>
            <w:tcW w:w="56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2A41A811" w14:textId="77777777" w:rsidR="005B4964" w:rsidRDefault="005B4964" w:rsidP="005B4964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3D94E2C" w14:textId="77777777" w:rsidR="005B4964" w:rsidRPr="004226AA" w:rsidRDefault="005B4964" w:rsidP="005B4964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bottom w:val="nil"/>
              <w:right w:val="nil"/>
            </w:tcBorders>
          </w:tcPr>
          <w:p w14:paraId="3298B817" w14:textId="77777777" w:rsidR="005B4964" w:rsidRDefault="005B4964" w:rsidP="005B4964">
            <w:pPr>
              <w:jc w:val="center"/>
              <w:rPr>
                <w:b/>
                <w:i/>
                <w:sz w:val="19"/>
              </w:rPr>
            </w:pPr>
          </w:p>
        </w:tc>
      </w:tr>
      <w:tr w:rsidR="005037F0" w14:paraId="5403475E" w14:textId="77777777">
        <w:trPr>
          <w:cantSplit/>
        </w:trPr>
        <w:tc>
          <w:tcPr>
            <w:tcW w:w="35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AFA5B81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1.</w:t>
            </w:r>
          </w:p>
        </w:tc>
        <w:tc>
          <w:tcPr>
            <w:tcW w:w="10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1953025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Rozbalovací3"/>
                  <w:enabled/>
                  <w:calcOnExit w:val="0"/>
                  <w:ddList>
                    <w:listEntry w:val="1,0"/>
                    <w:listEntry w:val="0,1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364AB79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681304FD" w14:textId="77777777" w:rsidR="00F96D54" w:rsidRPr="006A4B6B" w:rsidRDefault="00F96D54" w:rsidP="00996195">
            <w:pPr>
              <w:pStyle w:val="Codlatkdy"/>
              <w:numPr>
                <w:ilvl w:val="0"/>
                <w:numId w:val="0"/>
              </w:numPr>
              <w:ind w:left="57" w:right="424"/>
              <w:rPr>
                <w:b/>
                <w:sz w:val="17"/>
                <w:szCs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single" w:sz="12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CB35B6A" w14:textId="77777777" w:rsidR="00F96D54" w:rsidRPr="006A4B6B" w:rsidRDefault="00F96D54" w:rsidP="005B4964">
            <w:pPr>
              <w:pStyle w:val="Codlatkdy"/>
              <w:numPr>
                <w:ilvl w:val="0"/>
                <w:numId w:val="0"/>
              </w:numPr>
              <w:ind w:left="39" w:right="424"/>
              <w:rPr>
                <w:b/>
                <w:sz w:val="17"/>
                <w:szCs w:val="17"/>
              </w:rPr>
            </w:pP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7C6D4DD" w14:textId="77777777" w:rsidR="00F96D54" w:rsidRDefault="00F96D54" w:rsidP="005B4964">
            <w:pPr>
              <w:pStyle w:val="Codlatkdy"/>
              <w:numPr>
                <w:ilvl w:val="0"/>
                <w:numId w:val="0"/>
              </w:numPr>
              <w:ind w:right="424"/>
              <w:jc w:val="both"/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1E0F695" w14:textId="77777777" w:rsidR="00F96D54" w:rsidRDefault="00F96D54" w:rsidP="005B4964">
            <w:pPr>
              <w:pStyle w:val="Nadpis7"/>
              <w:ind w:left="73"/>
              <w:jc w:val="both"/>
              <w:rPr>
                <w:sz w:val="19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072DF" w14:textId="77777777" w:rsidR="00F96D54" w:rsidRDefault="00F96D54" w:rsidP="005B4964">
            <w:pPr>
              <w:pStyle w:val="Nadpis7"/>
              <w:jc w:val="both"/>
              <w:rPr>
                <w:sz w:val="19"/>
              </w:rPr>
            </w:pPr>
            <w:r w:rsidRPr="004226AA">
              <w:rPr>
                <w:sz w:val="19"/>
              </w:rPr>
              <w:t>Plemeno:</w:t>
            </w:r>
          </w:p>
        </w:tc>
        <w:tc>
          <w:tcPr>
            <w:tcW w:w="1698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>Burgundský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6EDBF938" w14:textId="77777777" w:rsidR="00F96D54" w:rsidRDefault="00F96D54" w:rsidP="005B4964">
            <w:pPr>
              <w:pStyle w:val="Nadpis7"/>
              <w:jc w:val="both"/>
              <w:rPr>
                <w:sz w:val="19"/>
              </w:rPr>
            </w:pPr>
            <w:r>
              <w:rPr>
                <w:sz w:val="19"/>
              </w:rPr>
              <w:t>barva:</w:t>
            </w:r>
          </w:p>
        </w:tc>
        <w:tc>
          <w:tcPr>
            <w:tcW w:w="156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>hnědá</w:t>
            </w:r>
          </w:p>
        </w:tc>
      </w:tr>
      <w:tr w:rsidR="005037F0" w14:paraId="36FAAFF1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CD5CF98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2.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89CA04" w14:textId="77777777" w:rsidR="00F96D54" w:rsidRDefault="00F96D54" w:rsidP="005B4964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E17E674" w14:textId="77777777" w:rsidR="00F96D54" w:rsidRDefault="00F96D54" w:rsidP="005B4964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9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65F0B24D" w14:textId="77777777" w:rsidR="00F96D54" w:rsidRPr="00F96D54" w:rsidRDefault="00F96D54" w:rsidP="00996195">
            <w:pPr>
              <w:pStyle w:val="Codlatkdy"/>
              <w:numPr>
                <w:ilvl w:val="0"/>
                <w:numId w:val="0"/>
              </w:numPr>
              <w:ind w:left="57" w:right="424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5DF51CB9" w14:textId="77777777" w:rsidR="00F96D54" w:rsidRDefault="00F96D54" w:rsidP="005B4964">
            <w:pPr>
              <w:rPr>
                <w:b/>
                <w:sz w:val="19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5BBC80" w14:textId="77777777" w:rsidR="00F96D54" w:rsidRDefault="00F96D54" w:rsidP="005B4964">
            <w:pPr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D5B456E" w14:textId="77777777" w:rsidR="00F96D54" w:rsidRDefault="00F96D54" w:rsidP="005B4964">
            <w:pPr>
              <w:ind w:left="73"/>
              <w:jc w:val="both"/>
              <w:rPr>
                <w:sz w:val="19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1835903" w14:textId="77777777" w:rsidR="00F96D54" w:rsidRDefault="00F96D54" w:rsidP="005B4964">
            <w:pPr>
              <w:jc w:val="both"/>
              <w:rPr>
                <w:sz w:val="19"/>
              </w:rPr>
            </w:pPr>
            <w:r>
              <w:rPr>
                <w:sz w:val="19"/>
              </w:rPr>
              <w:t>Přihlašuji k registraci mláďata od rodičů uvedených</w:t>
            </w:r>
          </w:p>
        </w:tc>
      </w:tr>
      <w:tr w:rsidR="00556B60" w14:paraId="6DED12C9" w14:textId="77777777">
        <w:trPr>
          <w:cantSplit/>
          <w:trHeight w:val="183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A3C80F3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3.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E2BC04C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bottom"/>
          </w:tcPr>
          <w:p w14:paraId="3F7CEB2B" w14:textId="77777777" w:rsidR="00F96D54" w:rsidRPr="006A4B6B" w:rsidRDefault="00F96D54" w:rsidP="005B4964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vAlign w:val="bottom"/>
          </w:tcPr>
          <w:p w14:paraId="36569601" w14:textId="77777777" w:rsidR="00F96D54" w:rsidRDefault="00F96D54" w:rsidP="00996195">
            <w:pPr>
              <w:ind w:left="57"/>
              <w:rPr>
                <w:b/>
                <w:sz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32C585D9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AC955F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B388D" w14:textId="77777777" w:rsidR="00F96D54" w:rsidRDefault="00F96D54" w:rsidP="005B4964">
            <w:pPr>
              <w:ind w:left="356"/>
              <w:jc w:val="both"/>
              <w:rPr>
                <w:sz w:val="19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E5474C" w14:textId="77777777" w:rsidR="00F96D54" w:rsidRDefault="00F96D54" w:rsidP="005B4964">
            <w:pPr>
              <w:jc w:val="both"/>
              <w:rPr>
                <w:sz w:val="19"/>
              </w:rPr>
            </w:pPr>
            <w:r>
              <w:rPr>
                <w:sz w:val="19"/>
              </w:rPr>
              <w:t>na druhé straně a žádám o přidělení tetovacích značek</w:t>
            </w:r>
          </w:p>
        </w:tc>
      </w:tr>
      <w:tr w:rsidR="00F96D54" w14:paraId="3A8CF66F" w14:textId="77777777">
        <w:trPr>
          <w:cantSplit/>
          <w:trHeight w:val="230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AF6A39A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4.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2EF2B15" w14:textId="77777777" w:rsidR="00F96D54" w:rsidRDefault="00F96D54" w:rsidP="005B4964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5479D4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</w:tcPr>
          <w:p w14:paraId="5FD29281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2C4B4C8F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FC4E0CA" w14:textId="77777777" w:rsidR="00F96D54" w:rsidRDefault="00F96D54" w:rsidP="005B4964">
            <w:pPr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0933B" w14:textId="77777777" w:rsidR="00F96D54" w:rsidRDefault="00F96D54" w:rsidP="005B4964">
            <w:pPr>
              <w:rPr>
                <w:sz w:val="21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4CFCDA" w14:textId="77777777" w:rsidR="00F96D54" w:rsidRDefault="00F96D54" w:rsidP="005B4964">
            <w:pPr>
              <w:rPr>
                <w:sz w:val="21"/>
              </w:rPr>
            </w:pPr>
          </w:p>
        </w:tc>
      </w:tr>
      <w:tr w:rsidR="00F96D54" w14:paraId="18D9B435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D6E5DA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5.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6B3CBAC1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13D560CC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7BEF2E20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21C96E6C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79DF52F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1D3DEA6" w14:textId="77777777" w:rsidR="00F96D54" w:rsidRDefault="00F96D54" w:rsidP="005B4964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1403A" w14:textId="77777777" w:rsidR="00F96D54" w:rsidRDefault="00F96D54" w:rsidP="005B4964">
            <w:pPr>
              <w:rPr>
                <w:sz w:val="21"/>
              </w:rPr>
            </w:pPr>
            <w:r>
              <w:rPr>
                <w:sz w:val="21"/>
              </w:rPr>
              <w:t>Majitel samce v době krytí:</w:t>
            </w:r>
          </w:p>
        </w:tc>
      </w:tr>
      <w:tr w:rsidR="001522AB" w14:paraId="6DB91C93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2E32580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6.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0F228DF3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3BAC4CDD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5C0D8CDB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0EE18DD8" w14:textId="77777777" w:rsidR="00F96D54" w:rsidRDefault="00F96D54" w:rsidP="005B4964">
            <w:pPr>
              <w:rPr>
                <w:b/>
                <w:i/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E0B5A9A" w14:textId="77777777" w:rsidR="00F96D54" w:rsidRDefault="00F96D54" w:rsidP="005B4964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49FBC8F" w14:textId="77777777" w:rsidR="00F96D54" w:rsidRDefault="00F96D54" w:rsidP="005B4964">
            <w:pPr>
              <w:pStyle w:val="Nadpis8"/>
              <w:ind w:left="0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>
            <w:r>
              <w:t>Miroslav Mašín st.</w:t>
            </w:r>
          </w:p>
        </w:tc>
      </w:tr>
      <w:tr w:rsidR="001522AB" w14:paraId="42E00651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18A1A47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7.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5A1EFEC4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2209179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6679BADA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67022C9D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97660B2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D686874" w14:textId="77777777" w:rsidR="00F96D54" w:rsidRDefault="00F96D54" w:rsidP="005B4964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>
            <w:r>
              <w:t>Zbraslavice 348</w:t>
            </w:r>
          </w:p>
        </w:tc>
      </w:tr>
      <w:tr w:rsidR="001522AB" w14:paraId="699089B9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5F2965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8.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C3C49D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5A61FF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8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B6E5EDB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439F4FD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E786A72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C987DC3" w14:textId="77777777" w:rsidR="00F96D54" w:rsidRDefault="00F96D54" w:rsidP="005B4964">
            <w:pPr>
              <w:ind w:left="356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1DA6B1" w14:textId="77777777" w:rsidR="00F96D54" w:rsidRDefault="00F96D54" w:rsidP="005B4964">
            <w:pPr>
              <w:ind w:left="356"/>
              <w:rPr>
                <w:sz w:val="21"/>
              </w:rPr>
            </w:pPr>
          </w:p>
        </w:tc>
      </w:tr>
      <w:tr w:rsidR="00F96D54" w14:paraId="1A853F08" w14:textId="77777777">
        <w:trPr>
          <w:cantSplit/>
        </w:trPr>
        <w:tc>
          <w:tcPr>
            <w:tcW w:w="1415" w:type="dxa"/>
            <w:gridSpan w:val="4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9006B9A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502CDFBE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4904BF8" w14:textId="77777777" w:rsidR="00F96D54" w:rsidRDefault="00F96D54" w:rsidP="005B4964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0EBF6208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F2086D3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DE13626" w14:textId="77777777" w:rsidR="00F96D54" w:rsidRDefault="00F96D54" w:rsidP="005B4964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E7466B" w14:textId="77777777" w:rsidR="00F96D54" w:rsidRDefault="00F96D54" w:rsidP="005B4964">
            <w:pPr>
              <w:rPr>
                <w:sz w:val="21"/>
              </w:rPr>
            </w:pPr>
            <w:r>
              <w:rPr>
                <w:sz w:val="21"/>
              </w:rPr>
              <w:t>Majitel samice v době krytí</w:t>
            </w:r>
          </w:p>
        </w:tc>
      </w:tr>
      <w:tr w:rsidR="001522AB" w14:paraId="257BA794" w14:textId="77777777">
        <w:trPr>
          <w:cantSplit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Narozených 0 ks, odchovaných 0 ks, registrovaných 0 ks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1F7AB94" w14:textId="77777777" w:rsidR="001522AB" w:rsidRDefault="001522AB" w:rsidP="005B4964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57E0F4E" w14:textId="77777777" w:rsidR="001522AB" w:rsidRDefault="001522AB" w:rsidP="005B4964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>
            <w:r>
              <w:t>Mašín Radek</w:t>
            </w:r>
          </w:p>
        </w:tc>
      </w:tr>
      <w:tr w:rsidR="001522AB" w14:paraId="594212AB" w14:textId="77777777">
        <w:trPr>
          <w:gridBefore w:val="1"/>
          <w:wBefore w:w="11" w:type="dxa"/>
          <w:cantSplit/>
        </w:trPr>
        <w:tc>
          <w:tcPr>
            <w:tcW w:w="17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8A592" w14:textId="77777777" w:rsidR="001522AB" w:rsidRDefault="001522AB" w:rsidP="005B4964">
            <w:pPr>
              <w:spacing w:line="240" w:lineRule="atLeast"/>
              <w:rPr>
                <w:b/>
                <w:i/>
                <w:sz w:val="17"/>
              </w:rPr>
            </w:pPr>
            <w:r>
              <w:rPr>
                <w:sz w:val="17"/>
              </w:rPr>
              <w:t>Jméno a příjmení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>
            <w:r>
              <w:t>Miroslav Mašín st.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B9E3E99" w14:textId="77777777" w:rsidR="001522AB" w:rsidRDefault="001522AB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0D44D6C" w14:textId="77777777" w:rsidR="001522AB" w:rsidRDefault="001522AB" w:rsidP="005B4964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 xml:space="preserve">Jihlava </w:t>
            </w:r>
          </w:p>
        </w:tc>
      </w:tr>
      <w:tr w:rsidR="00FD5788" w14:paraId="5AFCE2D0" w14:textId="77777777">
        <w:trPr>
          <w:cantSplit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31EB5" w14:textId="77777777" w:rsidR="00FD5788" w:rsidRDefault="00FD5788" w:rsidP="005B4964">
            <w:pPr>
              <w:spacing w:line="240" w:lineRule="atLeast"/>
              <w:rPr>
                <w:b/>
                <w:i/>
                <w:sz w:val="19"/>
              </w:rPr>
            </w:pPr>
            <w:r>
              <w:rPr>
                <w:sz w:val="19"/>
              </w:rPr>
              <w:t>Adresa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>
            <w:r>
              <w:t>Zbraslavice 348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62AF1FD" w14:textId="77777777" w:rsidR="00FD5788" w:rsidRDefault="00FD5788" w:rsidP="005B4964">
            <w:pPr>
              <w:rPr>
                <w:sz w:val="19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9257F1" w14:textId="77777777" w:rsidR="00FD5788" w:rsidRDefault="00FD5788" w:rsidP="005B4964">
            <w:pPr>
              <w:ind w:left="356"/>
              <w:rPr>
                <w:sz w:val="21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449B02" w14:textId="77777777" w:rsidR="00FD5788" w:rsidRDefault="00FD5788" w:rsidP="005B4964">
            <w:pPr>
              <w:ind w:left="356"/>
              <w:rPr>
                <w:sz w:val="21"/>
              </w:rPr>
            </w:pP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FB6921" w14:textId="77777777" w:rsidR="00FD5788" w:rsidRDefault="00FD5788" w:rsidP="005B4964">
            <w:pPr>
              <w:ind w:left="356"/>
              <w:rPr>
                <w:sz w:val="21"/>
              </w:rPr>
            </w:pPr>
          </w:p>
        </w:tc>
      </w:tr>
      <w:tr w:rsidR="001522AB" w14:paraId="382E7011" w14:textId="77777777">
        <w:trPr>
          <w:trHeight w:val="177"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63EDF" w14:textId="77777777" w:rsidR="001522AB" w:rsidRDefault="001522AB" w:rsidP="005B4964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Číslo členské legitimace</w:t>
            </w:r>
          </w:p>
        </w:tc>
        <w:tc>
          <w:tcPr>
            <w:tcW w:w="3303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8F6CDC6" w14:textId="77777777" w:rsidR="001522AB" w:rsidRDefault="001522AB" w:rsidP="005B4964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79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F40F9D3" w14:textId="77777777" w:rsidR="001522AB" w:rsidRDefault="001522AB" w:rsidP="005B4964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BCE5C6" w14:textId="77777777" w:rsidR="001522AB" w:rsidRDefault="001522AB" w:rsidP="005B4964">
            <w:pPr>
              <w:ind w:left="356"/>
              <w:rPr>
                <w:sz w:val="21"/>
              </w:rPr>
            </w:pPr>
            <w:r>
              <w:rPr>
                <w:sz w:val="21"/>
              </w:rPr>
              <w:t>Datum krytí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r>
              <w:t>1. 1. 2026</w:t>
            </w:r>
          </w:p>
        </w:tc>
      </w:tr>
      <w:tr w:rsidR="001522AB" w14:paraId="3FACA667" w14:textId="77777777">
        <w:trPr>
          <w:trHeight w:val="64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E0A53" w14:textId="77777777" w:rsidR="001522AB" w:rsidRPr="001522AB" w:rsidRDefault="001522AB" w:rsidP="005B4964">
            <w:pPr>
              <w:spacing w:line="240" w:lineRule="atLeast"/>
              <w:rPr>
                <w:sz w:val="6"/>
                <w:szCs w:val="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C2EFD4D" w14:textId="77777777" w:rsidR="001522AB" w:rsidRPr="001522AB" w:rsidRDefault="001522AB" w:rsidP="005B4964">
            <w:pPr>
              <w:rPr>
                <w:sz w:val="6"/>
                <w:szCs w:val="6"/>
              </w:rPr>
            </w:pPr>
          </w:p>
        </w:tc>
        <w:tc>
          <w:tcPr>
            <w:tcW w:w="28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B84313" w14:textId="77777777" w:rsidR="001522AB" w:rsidRPr="001522AB" w:rsidRDefault="001522AB" w:rsidP="005B4964">
            <w:pPr>
              <w:ind w:left="356"/>
              <w:rPr>
                <w:sz w:val="6"/>
                <w:szCs w:val="6"/>
              </w:rPr>
            </w:pPr>
          </w:p>
        </w:tc>
        <w:tc>
          <w:tcPr>
            <w:tcW w:w="24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4F1EA0C" w14:textId="77777777" w:rsidR="001522AB" w:rsidRPr="001522AB" w:rsidRDefault="001522AB" w:rsidP="005B4964">
            <w:pPr>
              <w:ind w:left="356"/>
              <w:rPr>
                <w:sz w:val="6"/>
                <w:szCs w:val="6"/>
              </w:rPr>
            </w:pPr>
          </w:p>
        </w:tc>
      </w:tr>
      <w:tr w:rsidR="00556B60" w14:paraId="17CCDA78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8814D" w14:textId="77777777" w:rsidR="00556B60" w:rsidRDefault="00556B60" w:rsidP="005B4964">
            <w:pPr>
              <w:spacing w:line="240" w:lineRule="atLeast"/>
              <w:rPr>
                <w:sz w:val="16"/>
              </w:rPr>
            </w:pPr>
            <w:r>
              <w:rPr>
                <w:sz w:val="16"/>
              </w:rPr>
              <w:t>*Pohlaví označte u samce 1,0 u samičky 0,1, Samce pište napřed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305568A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D5D7BB" w14:textId="77777777" w:rsidR="00556B60" w:rsidRDefault="00556B60" w:rsidP="005B4964">
            <w:pPr>
              <w:ind w:left="356"/>
              <w:rPr>
                <w:sz w:val="21"/>
              </w:rPr>
            </w:pPr>
            <w:r>
              <w:rPr>
                <w:sz w:val="21"/>
              </w:rPr>
              <w:t xml:space="preserve">Datum narození mláďat:  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 xml:space="preserve">    06/12/2022</w:t>
            </w:r>
          </w:p>
        </w:tc>
      </w:tr>
      <w:tr w:rsidR="00556B60" w14:paraId="0494589C" w14:textId="77777777">
        <w:trPr>
          <w:trHeight w:val="490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5E185" w14:textId="77777777" w:rsidR="00556B60" w:rsidRDefault="00556B60" w:rsidP="005B4964">
            <w:pPr>
              <w:spacing w:line="240" w:lineRule="atLeast"/>
              <w:rPr>
                <w:sz w:val="1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6098070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91095B" w14:textId="77777777" w:rsidR="00556B60" w:rsidRDefault="00556B60" w:rsidP="005B4964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820922C" w14:textId="77777777" w:rsidR="00556B60" w:rsidRDefault="00556B60" w:rsidP="005B4964">
            <w:pPr>
              <w:ind w:left="356"/>
              <w:rPr>
                <w:sz w:val="21"/>
              </w:rPr>
            </w:pPr>
          </w:p>
        </w:tc>
      </w:tr>
      <w:tr w:rsidR="005B4964" w14:paraId="720CF8EE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81C1B" w14:textId="77777777" w:rsidR="005B4964" w:rsidRDefault="005B4964" w:rsidP="005B4964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Okresní razítko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9FB23EF" w14:textId="77777777" w:rsidR="005B4964" w:rsidRDefault="005B4964" w:rsidP="005B4964">
            <w:pPr>
              <w:spacing w:line="240" w:lineRule="atLeast"/>
              <w:ind w:left="121"/>
              <w:rPr>
                <w:sz w:val="17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F6C" w14:textId="77777777" w:rsidR="005B4964" w:rsidRDefault="005B4964" w:rsidP="005B4964">
            <w:pPr>
              <w:spacing w:line="240" w:lineRule="atLeast"/>
              <w:ind w:left="173"/>
              <w:rPr>
                <w:sz w:val="17"/>
              </w:rPr>
            </w:pPr>
            <w:r>
              <w:rPr>
                <w:sz w:val="17"/>
              </w:rPr>
              <w:t>Razítko organizace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BF3E389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6CB550" w14:textId="77777777" w:rsidR="005B4964" w:rsidRDefault="005B4964" w:rsidP="005B4964">
            <w:pPr>
              <w:ind w:left="356"/>
              <w:rPr>
                <w:sz w:val="15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374C742" w14:textId="77777777" w:rsidR="005B4964" w:rsidRDefault="005B4964" w:rsidP="005B4964">
            <w:pPr>
              <w:ind w:left="872"/>
              <w:rPr>
                <w:sz w:val="15"/>
              </w:rPr>
            </w:pPr>
          </w:p>
        </w:tc>
      </w:tr>
      <w:tr w:rsidR="005B4964" w14:paraId="15243CA0" w14:textId="77777777">
        <w:trPr>
          <w:trHeight w:val="152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6A703" w14:textId="77777777" w:rsidR="005B4964" w:rsidRDefault="005B4964" w:rsidP="005B4964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 xml:space="preserve">„Registrace“         </w:t>
            </w:r>
            <w:proofErr w:type="gramStart"/>
            <w:r>
              <w:rPr>
                <w:sz w:val="17"/>
              </w:rPr>
              <w:t xml:space="preserve">   (</w:t>
            </w:r>
            <w:proofErr w:type="gramEnd"/>
            <w:r>
              <w:rPr>
                <w:sz w:val="17"/>
              </w:rPr>
              <w:t xml:space="preserve">Okres obdržel </w:t>
            </w:r>
            <w:proofErr w:type="gramStart"/>
            <w:r>
              <w:rPr>
                <w:sz w:val="17"/>
              </w:rPr>
              <w:t xml:space="preserve">dne)   </w:t>
            </w:r>
            <w:proofErr w:type="gramEnd"/>
            <w:r>
              <w:rPr>
                <w:sz w:val="17"/>
              </w:rPr>
              <w:t xml:space="preserve">    </w:t>
            </w:r>
            <w:proofErr w:type="gramStart"/>
            <w:r>
              <w:rPr>
                <w:sz w:val="17"/>
              </w:rPr>
              <w:t xml:space="preserve">   „</w:t>
            </w:r>
            <w:proofErr w:type="gramEnd"/>
            <w:r>
              <w:rPr>
                <w:sz w:val="17"/>
              </w:rPr>
              <w:t>Registrace“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832154D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680484" w14:textId="77777777" w:rsidR="005B4964" w:rsidRDefault="005B4964" w:rsidP="005B4964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81F1C0" w14:textId="77777777" w:rsidR="005B4964" w:rsidRDefault="00FD5788" w:rsidP="005B4964">
            <w:pPr>
              <w:ind w:left="356"/>
              <w:rPr>
                <w:sz w:val="21"/>
              </w:rPr>
            </w:pPr>
            <w:r>
              <w:rPr>
                <w:sz w:val="15"/>
              </w:rPr>
              <w:t xml:space="preserve">        </w:t>
            </w:r>
            <w:r w:rsidR="005B4964">
              <w:rPr>
                <w:sz w:val="15"/>
              </w:rPr>
              <w:t>Podpis chovatele</w:t>
            </w:r>
          </w:p>
        </w:tc>
      </w:tr>
      <w:tr w:rsidR="00556B60" w14:paraId="04EDD026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692EE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AAF6EE9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3E87D6" w14:textId="77777777" w:rsidR="00556B60" w:rsidRDefault="00556B60" w:rsidP="005B4964">
            <w:pPr>
              <w:ind w:left="356"/>
              <w:rPr>
                <w:sz w:val="21"/>
              </w:rPr>
            </w:pPr>
          </w:p>
        </w:tc>
      </w:tr>
      <w:tr w:rsidR="00556B60" w14:paraId="3242DD4D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6E625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249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AC7F6F4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13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9BC7D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1A0FD0C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8189618" w14:textId="77777777" w:rsidR="00556B60" w:rsidRDefault="00556B60" w:rsidP="005B4964">
            <w:pPr>
              <w:ind w:left="356"/>
              <w:rPr>
                <w:sz w:val="17"/>
              </w:rPr>
            </w:pPr>
            <w:r>
              <w:rPr>
                <w:sz w:val="17"/>
              </w:rPr>
              <w:t>Organizace obdržela od chovatele dne……………</w:t>
            </w:r>
            <w:r w:rsidR="00FD5788">
              <w:rPr>
                <w:sz w:val="17"/>
              </w:rPr>
              <w:t>………………</w:t>
            </w:r>
            <w:proofErr w:type="gramStart"/>
            <w:r w:rsidR="00FD5788">
              <w:rPr>
                <w:sz w:val="17"/>
              </w:rPr>
              <w:t>…….</w:t>
            </w:r>
            <w:proofErr w:type="gramEnd"/>
          </w:p>
        </w:tc>
      </w:tr>
      <w:tr w:rsidR="00556B60" w14:paraId="31AC069D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0B0DC" w14:textId="77777777" w:rsidR="00556B60" w:rsidRDefault="00556B60" w:rsidP="005B4964">
            <w:pPr>
              <w:spacing w:line="240" w:lineRule="atLeast"/>
              <w:jc w:val="center"/>
              <w:rPr>
                <w:sz w:val="17"/>
              </w:rPr>
            </w:pPr>
            <w:r>
              <w:rPr>
                <w:sz w:val="17"/>
              </w:rPr>
              <w:t>Datum zápisu do registr. knihy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8FDB240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AC2248" w14:textId="77777777" w:rsidR="00556B60" w:rsidRDefault="00556B60" w:rsidP="005B4964">
            <w:pPr>
              <w:ind w:left="356"/>
              <w:rPr>
                <w:sz w:val="19"/>
              </w:rPr>
            </w:pPr>
          </w:p>
        </w:tc>
      </w:tr>
      <w:tr w:rsidR="00556B60" w14:paraId="02910452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68270" w14:textId="77777777" w:rsidR="00556B60" w:rsidRDefault="00556B60" w:rsidP="005B4964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  <w:r>
              <w:rPr>
                <w:sz w:val="17"/>
              </w:rPr>
              <w:t>(vyplní okr. registrátor)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646CE84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56D70E5" w14:textId="77777777" w:rsidR="00556B60" w:rsidRDefault="00556B60" w:rsidP="005B4964">
            <w:pPr>
              <w:ind w:left="356"/>
              <w:rPr>
                <w:sz w:val="19"/>
              </w:rPr>
            </w:pPr>
          </w:p>
        </w:tc>
      </w:tr>
      <w:tr w:rsidR="005B4964" w14:paraId="73F1FD3F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F6C79" w14:textId="77777777" w:rsidR="005B4964" w:rsidRDefault="005B4964" w:rsidP="005B4964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7D117A8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854D43" w14:textId="77777777" w:rsidR="005B4964" w:rsidRDefault="005B4964" w:rsidP="005B4964">
            <w:pPr>
              <w:ind w:left="356"/>
              <w:rPr>
                <w:sz w:val="19"/>
              </w:rPr>
            </w:pPr>
          </w:p>
        </w:tc>
      </w:tr>
      <w:tr w:rsidR="005B4964" w14:paraId="2C022F47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D481C" w14:textId="77777777" w:rsidR="005B4964" w:rsidRDefault="005B4964" w:rsidP="005B4964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8141524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57BDE0A" w14:textId="77777777" w:rsidR="005B4964" w:rsidRDefault="005B4964" w:rsidP="005B4964">
            <w:pPr>
              <w:ind w:left="356"/>
              <w:rPr>
                <w:sz w:val="19"/>
              </w:rPr>
            </w:pPr>
          </w:p>
        </w:tc>
      </w:tr>
    </w:tbl>
    <w:p w14:paraId="6ADC8431" w14:textId="77777777" w:rsidR="005F7F75" w:rsidRDefault="00F96D54">
      <w:pPr>
        <w:rPr>
          <w:sz w:val="19"/>
        </w:rPr>
      </w:pPr>
      <w:r>
        <w:rPr>
          <w:sz w:val="19"/>
        </w:rPr>
        <w:br w:type="textWrapping" w:clear="all"/>
      </w:r>
    </w:p>
    <w:p w14:paraId="28C83DFE" w14:textId="77777777" w:rsidR="005F7F75" w:rsidRDefault="005F7F75">
      <w:pPr>
        <w:rPr>
          <w:sz w:val="19"/>
        </w:rPr>
      </w:pPr>
    </w:p>
    <w:p w14:paraId="24FF0C39" w14:textId="77777777" w:rsidR="005F7F75" w:rsidRDefault="005F7F75">
      <w:pPr>
        <w:rPr>
          <w:sz w:val="19"/>
        </w:rPr>
      </w:pPr>
    </w:p>
    <w:p w14:paraId="67849D1A" w14:textId="77777777" w:rsidR="006A4B6B" w:rsidRDefault="006A4B6B">
      <w:pPr>
        <w:rPr>
          <w:sz w:val="19"/>
        </w:rPr>
      </w:pPr>
    </w:p>
    <w:tbl>
      <w:tblPr>
        <w:tblpPr w:vertAnchor="text" w:tblpY="1"/>
        <w:tblOverlap w:val="never"/>
        <w:tblW w:w="10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"/>
        <w:gridCol w:w="343"/>
        <w:gridCol w:w="909"/>
        <w:gridCol w:w="152"/>
        <w:gridCol w:w="389"/>
        <w:gridCol w:w="905"/>
        <w:gridCol w:w="184"/>
        <w:gridCol w:w="863"/>
        <w:gridCol w:w="87"/>
        <w:gridCol w:w="1264"/>
        <w:gridCol w:w="569"/>
        <w:gridCol w:w="279"/>
        <w:gridCol w:w="6"/>
        <w:gridCol w:w="986"/>
        <w:gridCol w:w="1555"/>
        <w:gridCol w:w="6"/>
        <w:gridCol w:w="137"/>
        <w:gridCol w:w="711"/>
        <w:gridCol w:w="1566"/>
      </w:tblGrid>
      <w:tr w:rsidR="005037F0" w14:paraId="53A08CDC" w14:textId="77777777">
        <w:trPr>
          <w:trHeight w:val="403"/>
        </w:trPr>
        <w:tc>
          <w:tcPr>
            <w:tcW w:w="27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BE9B3" w14:textId="77777777" w:rsidR="005037F0" w:rsidRDefault="005037F0" w:rsidP="0099535C">
            <w:pPr>
              <w:jc w:val="center"/>
              <w:rPr>
                <w:sz w:val="19"/>
              </w:rPr>
            </w:pPr>
            <w:r>
              <w:rPr>
                <w:b/>
                <w:sz w:val="17"/>
              </w:rPr>
              <w:lastRenderedPageBreak/>
              <w:t>Vyplňuje chovatel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17083" w14:textId="77777777" w:rsidR="005037F0" w:rsidRDefault="005037F0" w:rsidP="0099535C">
            <w:pPr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Vyplňuje registrátor</w:t>
            </w: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962E6D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1271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457FE776" w14:textId="77777777" w:rsidR="005037F0" w:rsidRPr="004226AA" w:rsidRDefault="00000000" w:rsidP="0099535C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noProof/>
              </w:rPr>
              <w:pict w14:anchorId="1E561A52">
                <v:shape id="_x0000_s1426" type="#_x0000_t75" style="position:absolute;margin-left:11pt;margin-top:-1.25pt;width:45.2pt;height:45.2pt;z-index:4;mso-position-horizontal-relative:text;mso-position-vertical-relative:text" wrapcoords="-360 0 -360 21240 21600 21240 21600 0 -360 0" fillcolor="window">
                  <v:imagedata r:id="rId5" o:title="čsch"/>
                </v:shape>
              </w:pict>
            </w:r>
            <w:r w:rsidR="005037F0">
              <w:rPr>
                <w:sz w:val="19"/>
              </w:rPr>
              <w:t xml:space="preserve">        </w:t>
            </w:r>
          </w:p>
        </w:tc>
        <w:tc>
          <w:tcPr>
            <w:tcW w:w="3975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6DF67DE" w14:textId="77777777" w:rsidR="005037F0" w:rsidRPr="004226AA" w:rsidRDefault="005037F0" w:rsidP="0099535C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sz w:val="19"/>
              </w:rPr>
              <w:t xml:space="preserve">       </w:t>
            </w:r>
            <w:r w:rsidRPr="004226AA">
              <w:rPr>
                <w:sz w:val="19"/>
                <w:u w:val="single"/>
              </w:rPr>
              <w:t>PŘIPOUŠTĚCÍ POTVRZENÍ</w:t>
            </w:r>
          </w:p>
        </w:tc>
      </w:tr>
      <w:tr w:rsidR="005037F0" w14:paraId="464BE303" w14:textId="77777777">
        <w:trPr>
          <w:trHeight w:val="222"/>
        </w:trPr>
        <w:tc>
          <w:tcPr>
            <w:tcW w:w="35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textDirection w:val="tbRl"/>
          </w:tcPr>
          <w:p w14:paraId="5148AC43" w14:textId="77777777" w:rsidR="005037F0" w:rsidRPr="005B4964" w:rsidRDefault="005037F0" w:rsidP="0099535C">
            <w:pPr>
              <w:ind w:left="113" w:right="282"/>
              <w:rPr>
                <w:b/>
                <w:sz w:val="8"/>
                <w:szCs w:val="8"/>
              </w:rPr>
            </w:pPr>
          </w:p>
        </w:tc>
        <w:tc>
          <w:tcPr>
            <w:tcW w:w="10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056619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*Pohlaví</w:t>
            </w:r>
          </w:p>
          <w:p w14:paraId="262AAC2B" w14:textId="77777777" w:rsidR="005037F0" w:rsidRDefault="005037F0" w:rsidP="0099535C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mláďat</w:t>
            </w:r>
          </w:p>
        </w:tc>
        <w:tc>
          <w:tcPr>
            <w:tcW w:w="129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1BB46E" w14:textId="77777777" w:rsidR="005037F0" w:rsidRDefault="005037F0" w:rsidP="0099535C">
            <w:pPr>
              <w:ind w:right="282"/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Barva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7E5AC64" w14:textId="77777777" w:rsidR="005037F0" w:rsidRDefault="005037F0" w:rsidP="0099535C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Tetovací značky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6113364B" w14:textId="77777777" w:rsidR="005037F0" w:rsidRDefault="005037F0" w:rsidP="0099535C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right w:val="nil"/>
            </w:tcBorders>
          </w:tcPr>
          <w:p w14:paraId="3916BD67" w14:textId="77777777" w:rsidR="005037F0" w:rsidRPr="004226AA" w:rsidRDefault="005037F0" w:rsidP="0099535C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right w:val="nil"/>
            </w:tcBorders>
          </w:tcPr>
          <w:p w14:paraId="386CF04F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</w:p>
        </w:tc>
      </w:tr>
      <w:tr w:rsidR="005037F0" w14:paraId="44475E06" w14:textId="77777777">
        <w:trPr>
          <w:trHeight w:val="281"/>
        </w:trPr>
        <w:tc>
          <w:tcPr>
            <w:tcW w:w="35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850BB89" w14:textId="77777777" w:rsidR="005037F0" w:rsidRDefault="005037F0" w:rsidP="0099535C">
            <w:pPr>
              <w:ind w:right="282"/>
              <w:rPr>
                <w:b/>
                <w:sz w:val="17"/>
              </w:rPr>
            </w:pPr>
          </w:p>
        </w:tc>
        <w:tc>
          <w:tcPr>
            <w:tcW w:w="1061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C37619D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</w:p>
        </w:tc>
        <w:tc>
          <w:tcPr>
            <w:tcW w:w="129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3A8C4FC" w14:textId="77777777" w:rsidR="005037F0" w:rsidRPr="006A4B6B" w:rsidRDefault="005037F0" w:rsidP="0099535C">
            <w:pPr>
              <w:ind w:right="282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1134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2C99E89D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levé ucho</w:t>
            </w:r>
          </w:p>
        </w:tc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14:paraId="277DAC9F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pravé ucho</w:t>
            </w:r>
          </w:p>
        </w:tc>
        <w:tc>
          <w:tcPr>
            <w:tcW w:w="56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1B542495" w14:textId="77777777" w:rsidR="005037F0" w:rsidRDefault="005037F0" w:rsidP="0099535C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060C3349" w14:textId="77777777" w:rsidR="005037F0" w:rsidRPr="004226AA" w:rsidRDefault="005037F0" w:rsidP="0099535C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bottom w:val="nil"/>
              <w:right w:val="nil"/>
            </w:tcBorders>
          </w:tcPr>
          <w:p w14:paraId="1D18321E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</w:p>
        </w:tc>
      </w:tr>
      <w:tr w:rsidR="005037F0" w14:paraId="2E3A1655" w14:textId="77777777">
        <w:trPr>
          <w:cantSplit/>
        </w:trPr>
        <w:tc>
          <w:tcPr>
            <w:tcW w:w="35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0EEDDB5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1.</w:t>
            </w:r>
          </w:p>
        </w:tc>
        <w:tc>
          <w:tcPr>
            <w:tcW w:w="10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BC0DD7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Rozbalovací3"/>
                  <w:enabled/>
                  <w:calcOnExit w:val="0"/>
                  <w:ddList>
                    <w:listEntry w:val="1,0"/>
                    <w:listEntry w:val="0,1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76BEDF0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6293E6A7" w14:textId="77777777" w:rsidR="005037F0" w:rsidRPr="006A4B6B" w:rsidRDefault="005037F0" w:rsidP="005037F0">
            <w:pPr>
              <w:pStyle w:val="Codlatkdy"/>
              <w:numPr>
                <w:ilvl w:val="0"/>
                <w:numId w:val="0"/>
              </w:numPr>
              <w:ind w:left="57" w:right="424"/>
              <w:rPr>
                <w:b/>
                <w:sz w:val="17"/>
                <w:szCs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single" w:sz="12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048608" w14:textId="77777777" w:rsidR="005037F0" w:rsidRPr="006A4B6B" w:rsidRDefault="005037F0" w:rsidP="0099535C">
            <w:pPr>
              <w:pStyle w:val="Codlatkdy"/>
              <w:numPr>
                <w:ilvl w:val="0"/>
                <w:numId w:val="0"/>
              </w:numPr>
              <w:ind w:left="39" w:right="424"/>
              <w:rPr>
                <w:b/>
                <w:sz w:val="17"/>
                <w:szCs w:val="17"/>
              </w:rPr>
            </w:pP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B96DA4A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ind w:right="424"/>
              <w:jc w:val="both"/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5412C9C" w14:textId="77777777" w:rsidR="005037F0" w:rsidRDefault="005037F0" w:rsidP="0099535C">
            <w:pPr>
              <w:pStyle w:val="Nadpis7"/>
              <w:ind w:left="73"/>
              <w:jc w:val="both"/>
              <w:rPr>
                <w:sz w:val="19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5953CE" w14:textId="77777777" w:rsidR="005037F0" w:rsidRDefault="005037F0" w:rsidP="0099535C">
            <w:pPr>
              <w:pStyle w:val="Nadpis7"/>
              <w:jc w:val="both"/>
              <w:rPr>
                <w:sz w:val="19"/>
              </w:rPr>
            </w:pPr>
            <w:r w:rsidRPr="004226AA">
              <w:rPr>
                <w:sz w:val="19"/>
              </w:rPr>
              <w:t>Plemeno:</w:t>
            </w:r>
          </w:p>
        </w:tc>
        <w:tc>
          <w:tcPr>
            <w:tcW w:w="1698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>Burgundský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016D8BB9" w14:textId="77777777" w:rsidR="005037F0" w:rsidRDefault="005037F0" w:rsidP="0099535C">
            <w:pPr>
              <w:pStyle w:val="Nadpis7"/>
              <w:jc w:val="both"/>
              <w:rPr>
                <w:sz w:val="19"/>
              </w:rPr>
            </w:pPr>
            <w:r>
              <w:rPr>
                <w:sz w:val="19"/>
              </w:rPr>
              <w:t>barva:</w:t>
            </w:r>
          </w:p>
        </w:tc>
        <w:tc>
          <w:tcPr>
            <w:tcW w:w="156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>hnědá</w:t>
            </w:r>
          </w:p>
        </w:tc>
      </w:tr>
      <w:tr w:rsidR="005037F0" w14:paraId="4B9E4CCB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5778AE8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2.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6189975" w14:textId="77777777" w:rsidR="005037F0" w:rsidRDefault="005037F0" w:rsidP="0099535C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8C3F9AB" w14:textId="77777777" w:rsidR="005037F0" w:rsidRDefault="005037F0" w:rsidP="0099535C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9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614DD8A1" w14:textId="77777777" w:rsidR="005037F0" w:rsidRPr="00F96D54" w:rsidRDefault="005037F0" w:rsidP="005037F0">
            <w:pPr>
              <w:pStyle w:val="Codlatkdy"/>
              <w:numPr>
                <w:ilvl w:val="0"/>
                <w:numId w:val="0"/>
              </w:numPr>
              <w:ind w:left="57" w:right="424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027C8B95" w14:textId="77777777" w:rsidR="005037F0" w:rsidRDefault="005037F0" w:rsidP="0099535C">
            <w:pPr>
              <w:rPr>
                <w:b/>
                <w:sz w:val="19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03869A" w14:textId="77777777" w:rsidR="005037F0" w:rsidRDefault="005037F0" w:rsidP="0099535C">
            <w:pPr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54FB9FC" w14:textId="77777777" w:rsidR="005037F0" w:rsidRDefault="005037F0" w:rsidP="0099535C">
            <w:pPr>
              <w:ind w:left="73"/>
              <w:jc w:val="both"/>
              <w:rPr>
                <w:sz w:val="19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E9EC2A7" w14:textId="77777777" w:rsidR="005037F0" w:rsidRDefault="005037F0" w:rsidP="0099535C">
            <w:pPr>
              <w:jc w:val="both"/>
              <w:rPr>
                <w:sz w:val="19"/>
              </w:rPr>
            </w:pPr>
            <w:r>
              <w:rPr>
                <w:sz w:val="19"/>
              </w:rPr>
              <w:t>Přihlašuji k registraci mláďata od rodičů uvedených</w:t>
            </w:r>
          </w:p>
        </w:tc>
      </w:tr>
      <w:tr w:rsidR="005037F0" w14:paraId="11B15EF0" w14:textId="77777777">
        <w:trPr>
          <w:cantSplit/>
          <w:trHeight w:val="183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2F4F691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3.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A3E4F4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bottom"/>
          </w:tcPr>
          <w:p w14:paraId="5C933B08" w14:textId="77777777" w:rsidR="005037F0" w:rsidRPr="006A4B6B" w:rsidRDefault="005037F0" w:rsidP="0099535C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vAlign w:val="bottom"/>
          </w:tcPr>
          <w:p w14:paraId="174C8C4F" w14:textId="77777777" w:rsidR="005037F0" w:rsidRDefault="005037F0" w:rsidP="005037F0">
            <w:pPr>
              <w:ind w:left="57"/>
              <w:rPr>
                <w:b/>
                <w:sz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6EAF637A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98822AD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71B4A" w14:textId="77777777" w:rsidR="005037F0" w:rsidRDefault="005037F0" w:rsidP="0099535C">
            <w:pPr>
              <w:ind w:left="356"/>
              <w:jc w:val="both"/>
              <w:rPr>
                <w:sz w:val="19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CEDAEB" w14:textId="77777777" w:rsidR="005037F0" w:rsidRDefault="005037F0" w:rsidP="0099535C">
            <w:pPr>
              <w:jc w:val="both"/>
              <w:rPr>
                <w:sz w:val="19"/>
              </w:rPr>
            </w:pPr>
            <w:r>
              <w:rPr>
                <w:sz w:val="19"/>
              </w:rPr>
              <w:t>na druhé straně a žádám o přidělení tetovacích značek</w:t>
            </w:r>
          </w:p>
        </w:tc>
      </w:tr>
      <w:tr w:rsidR="005037F0" w14:paraId="255A27D6" w14:textId="77777777">
        <w:trPr>
          <w:cantSplit/>
          <w:trHeight w:val="230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C93D070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4.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DB03BD2" w14:textId="77777777" w:rsidR="005037F0" w:rsidRDefault="005037F0" w:rsidP="0099535C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CF3A6AD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</w:tcPr>
          <w:p w14:paraId="0A4E2E51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74538961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3CA31AB" w14:textId="77777777" w:rsidR="005037F0" w:rsidRDefault="005037F0" w:rsidP="0099535C">
            <w:pPr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E04876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D489A74" w14:textId="77777777" w:rsidR="005037F0" w:rsidRDefault="005037F0" w:rsidP="0099535C">
            <w:pPr>
              <w:rPr>
                <w:sz w:val="21"/>
              </w:rPr>
            </w:pPr>
          </w:p>
        </w:tc>
      </w:tr>
      <w:tr w:rsidR="005037F0" w14:paraId="415BBB24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EB71277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5.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204C0AEA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204B88E1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0CCED95D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76756C0B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1BEE918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4010460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1BBBB" w14:textId="77777777" w:rsidR="005037F0" w:rsidRDefault="005037F0" w:rsidP="0099535C">
            <w:pPr>
              <w:rPr>
                <w:sz w:val="21"/>
              </w:rPr>
            </w:pPr>
            <w:r>
              <w:rPr>
                <w:sz w:val="21"/>
              </w:rPr>
              <w:t>Majitel samce v době krytí:</w:t>
            </w:r>
          </w:p>
        </w:tc>
      </w:tr>
      <w:tr w:rsidR="005037F0" w14:paraId="616E110B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727357B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6.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363BB4FB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2B9AE06B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6FA03D8A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7165BAB6" w14:textId="77777777" w:rsidR="005037F0" w:rsidRDefault="005037F0" w:rsidP="0099535C">
            <w:pPr>
              <w:rPr>
                <w:b/>
                <w:i/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6B8C164" w14:textId="77777777" w:rsidR="005037F0" w:rsidRDefault="005037F0" w:rsidP="0099535C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58DFFB1C" w14:textId="77777777" w:rsidR="005037F0" w:rsidRDefault="005037F0" w:rsidP="0099535C">
            <w:pPr>
              <w:pStyle w:val="Nadpis8"/>
              <w:ind w:left="0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>
            <w:r>
              <w:t>Miroslav Mašín st.</w:t>
            </w:r>
          </w:p>
        </w:tc>
      </w:tr>
      <w:tr w:rsidR="005037F0" w14:paraId="2156A533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5690C8EF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7.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0B794EEC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47D55BE5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5F3347D1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4D56FEC8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D79210A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F54311" w14:textId="77777777" w:rsidR="005037F0" w:rsidRDefault="005037F0" w:rsidP="0099535C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>
            <w:r>
              <w:t>Zbraslavice 348</w:t>
            </w:r>
          </w:p>
        </w:tc>
      </w:tr>
      <w:tr w:rsidR="005037F0" w14:paraId="16EBB8AB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0C4F73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8.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50B1EA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C62E42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8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6E9620F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263A93F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460C0E3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ED486A1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3D90E0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6C9E52F1" w14:textId="77777777">
        <w:trPr>
          <w:cantSplit/>
        </w:trPr>
        <w:tc>
          <w:tcPr>
            <w:tcW w:w="1415" w:type="dxa"/>
            <w:gridSpan w:val="4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C18430C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79D115C6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53D34DA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78218CFF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A2B11DE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159359C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A71D8" w14:textId="77777777" w:rsidR="005037F0" w:rsidRDefault="005037F0" w:rsidP="0099535C">
            <w:pPr>
              <w:rPr>
                <w:sz w:val="21"/>
              </w:rPr>
            </w:pPr>
            <w:r>
              <w:rPr>
                <w:sz w:val="21"/>
              </w:rPr>
              <w:t>Majitel samice v době krytí</w:t>
            </w:r>
          </w:p>
        </w:tc>
      </w:tr>
      <w:tr w:rsidR="005037F0" w14:paraId="541ADBAF" w14:textId="77777777">
        <w:trPr>
          <w:cantSplit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Narozených 0 ks, odchovaných 0 ks, registrovaných 0 ks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E4772F3" w14:textId="77777777" w:rsidR="005037F0" w:rsidRDefault="005037F0" w:rsidP="0099535C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6119CCF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>
            <w:r>
              <w:t>Mašín Radek</w:t>
            </w:r>
          </w:p>
        </w:tc>
      </w:tr>
      <w:tr w:rsidR="005037F0" w14:paraId="08AD39FF" w14:textId="77777777">
        <w:trPr>
          <w:gridBefore w:val="1"/>
          <w:wBefore w:w="11" w:type="dxa"/>
          <w:cantSplit/>
        </w:trPr>
        <w:tc>
          <w:tcPr>
            <w:tcW w:w="17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AB359" w14:textId="77777777" w:rsidR="005037F0" w:rsidRDefault="005037F0" w:rsidP="0099535C">
            <w:pPr>
              <w:spacing w:line="240" w:lineRule="atLeast"/>
              <w:rPr>
                <w:b/>
                <w:i/>
                <w:sz w:val="17"/>
              </w:rPr>
            </w:pPr>
            <w:r>
              <w:rPr>
                <w:sz w:val="17"/>
              </w:rPr>
              <w:t>Jméno a příjmení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>
            <w:r>
              <w:t>Miroslav Mašín st.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9B5CF65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EE2057F" w14:textId="77777777" w:rsidR="005037F0" w:rsidRDefault="005037F0" w:rsidP="0099535C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 xml:space="preserve">Jihlava </w:t>
            </w:r>
          </w:p>
        </w:tc>
      </w:tr>
      <w:tr w:rsidR="005037F0" w14:paraId="0036E21E" w14:textId="77777777">
        <w:trPr>
          <w:cantSplit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6A780" w14:textId="77777777" w:rsidR="005037F0" w:rsidRDefault="005037F0" w:rsidP="0099535C">
            <w:pPr>
              <w:spacing w:line="240" w:lineRule="atLeast"/>
              <w:rPr>
                <w:b/>
                <w:i/>
                <w:sz w:val="19"/>
              </w:rPr>
            </w:pPr>
            <w:r>
              <w:rPr>
                <w:sz w:val="19"/>
              </w:rPr>
              <w:t>Adresa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>
            <w:r>
              <w:t>Zbraslavice 348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E01378C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CD59E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BED7C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B274C7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50A34791" w14:textId="77777777">
        <w:trPr>
          <w:trHeight w:val="177"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D5AFC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Číslo členské legitimace</w:t>
            </w:r>
          </w:p>
        </w:tc>
        <w:tc>
          <w:tcPr>
            <w:tcW w:w="3303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DE85754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79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56B1B50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03B82F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21"/>
              </w:rPr>
              <w:t>Datum krytí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r>
              <w:t>1. 1. 2026</w:t>
            </w:r>
          </w:p>
        </w:tc>
      </w:tr>
      <w:tr w:rsidR="005037F0" w14:paraId="4B839AD5" w14:textId="77777777">
        <w:trPr>
          <w:trHeight w:val="64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D62AA" w14:textId="77777777" w:rsidR="005037F0" w:rsidRPr="001522AB" w:rsidRDefault="005037F0" w:rsidP="0099535C">
            <w:pPr>
              <w:spacing w:line="240" w:lineRule="atLeast"/>
              <w:rPr>
                <w:sz w:val="6"/>
                <w:szCs w:val="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DBED731" w14:textId="77777777" w:rsidR="005037F0" w:rsidRPr="001522AB" w:rsidRDefault="005037F0" w:rsidP="0099535C">
            <w:pPr>
              <w:rPr>
                <w:sz w:val="6"/>
                <w:szCs w:val="6"/>
              </w:rPr>
            </w:pPr>
          </w:p>
        </w:tc>
        <w:tc>
          <w:tcPr>
            <w:tcW w:w="28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525EEC" w14:textId="77777777" w:rsidR="005037F0" w:rsidRPr="001522AB" w:rsidRDefault="005037F0" w:rsidP="0099535C">
            <w:pPr>
              <w:ind w:left="356"/>
              <w:rPr>
                <w:sz w:val="6"/>
                <w:szCs w:val="6"/>
              </w:rPr>
            </w:pPr>
          </w:p>
        </w:tc>
        <w:tc>
          <w:tcPr>
            <w:tcW w:w="24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C1061C4" w14:textId="77777777" w:rsidR="005037F0" w:rsidRPr="001522AB" w:rsidRDefault="005037F0" w:rsidP="0099535C">
            <w:pPr>
              <w:ind w:left="356"/>
              <w:rPr>
                <w:sz w:val="6"/>
                <w:szCs w:val="6"/>
              </w:rPr>
            </w:pPr>
          </w:p>
        </w:tc>
      </w:tr>
      <w:tr w:rsidR="005037F0" w14:paraId="40A132DD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7B652" w14:textId="77777777" w:rsidR="005037F0" w:rsidRDefault="005037F0" w:rsidP="0099535C">
            <w:pPr>
              <w:spacing w:line="240" w:lineRule="atLeast"/>
              <w:rPr>
                <w:sz w:val="16"/>
              </w:rPr>
            </w:pPr>
            <w:r>
              <w:rPr>
                <w:sz w:val="16"/>
              </w:rPr>
              <w:t>*Pohlaví označte u samce 1,0 u samičky 0,1, Samce pište napřed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87A3290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F2C929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21"/>
              </w:rPr>
              <w:t xml:space="preserve">Datum narození mláďat:  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 xml:space="preserve">     06/12/2022</w:t>
            </w:r>
          </w:p>
        </w:tc>
      </w:tr>
      <w:tr w:rsidR="005037F0" w14:paraId="7ABFF40B" w14:textId="77777777">
        <w:trPr>
          <w:trHeight w:val="490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911DE" w14:textId="77777777" w:rsidR="005037F0" w:rsidRDefault="005037F0" w:rsidP="0099535C">
            <w:pPr>
              <w:spacing w:line="240" w:lineRule="atLeast"/>
              <w:rPr>
                <w:sz w:val="1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99F335C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8235BA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D54013A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69AA880F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2525E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Okresní razítko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11EAA1A" w14:textId="77777777" w:rsidR="005037F0" w:rsidRDefault="005037F0" w:rsidP="0099535C">
            <w:pPr>
              <w:spacing w:line="240" w:lineRule="atLeast"/>
              <w:ind w:left="121"/>
              <w:rPr>
                <w:sz w:val="17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08C00" w14:textId="77777777" w:rsidR="005037F0" w:rsidRDefault="005037F0" w:rsidP="0099535C">
            <w:pPr>
              <w:spacing w:line="240" w:lineRule="atLeast"/>
              <w:ind w:left="173"/>
              <w:rPr>
                <w:sz w:val="17"/>
              </w:rPr>
            </w:pPr>
            <w:r>
              <w:rPr>
                <w:sz w:val="17"/>
              </w:rPr>
              <w:t>Razítko organizace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8B7ACB4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691A8F" w14:textId="77777777" w:rsidR="005037F0" w:rsidRDefault="005037F0" w:rsidP="0099535C">
            <w:pPr>
              <w:ind w:left="356"/>
              <w:rPr>
                <w:sz w:val="15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02C9706" w14:textId="77777777" w:rsidR="005037F0" w:rsidRDefault="005037F0" w:rsidP="0099535C">
            <w:pPr>
              <w:ind w:left="872"/>
              <w:rPr>
                <w:sz w:val="15"/>
              </w:rPr>
            </w:pPr>
          </w:p>
        </w:tc>
      </w:tr>
      <w:tr w:rsidR="005037F0" w14:paraId="0F7B0575" w14:textId="77777777">
        <w:trPr>
          <w:trHeight w:val="152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2A135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 xml:space="preserve">„Registrace“         </w:t>
            </w:r>
            <w:proofErr w:type="gramStart"/>
            <w:r>
              <w:rPr>
                <w:sz w:val="17"/>
              </w:rPr>
              <w:t xml:space="preserve">   (</w:t>
            </w:r>
            <w:proofErr w:type="gramEnd"/>
            <w:r>
              <w:rPr>
                <w:sz w:val="17"/>
              </w:rPr>
              <w:t xml:space="preserve">Okres obdržel </w:t>
            </w:r>
            <w:proofErr w:type="gramStart"/>
            <w:r>
              <w:rPr>
                <w:sz w:val="17"/>
              </w:rPr>
              <w:t xml:space="preserve">dne)   </w:t>
            </w:r>
            <w:proofErr w:type="gramEnd"/>
            <w:r>
              <w:rPr>
                <w:sz w:val="17"/>
              </w:rPr>
              <w:t xml:space="preserve">    </w:t>
            </w:r>
            <w:proofErr w:type="gramStart"/>
            <w:r>
              <w:rPr>
                <w:sz w:val="17"/>
              </w:rPr>
              <w:t xml:space="preserve">   „</w:t>
            </w:r>
            <w:proofErr w:type="gramEnd"/>
            <w:r>
              <w:rPr>
                <w:sz w:val="17"/>
              </w:rPr>
              <w:t>Registrace“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75F4E77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51E765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27086C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15"/>
              </w:rPr>
              <w:t xml:space="preserve">        Podpis chovatele</w:t>
            </w:r>
          </w:p>
        </w:tc>
      </w:tr>
      <w:tr w:rsidR="005037F0" w14:paraId="39797873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D1465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8545E0E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A90033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12CB733A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E980A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249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EEB7D51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13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3636A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D79D54A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5F8546C" w14:textId="77777777" w:rsidR="005037F0" w:rsidRDefault="005037F0" w:rsidP="0099535C">
            <w:pPr>
              <w:ind w:left="356"/>
              <w:rPr>
                <w:sz w:val="17"/>
              </w:rPr>
            </w:pPr>
            <w:r>
              <w:rPr>
                <w:sz w:val="17"/>
              </w:rPr>
              <w:t>Organizace obdržela od chovatele dne……………………………</w:t>
            </w:r>
            <w:proofErr w:type="gramStart"/>
            <w:r>
              <w:rPr>
                <w:sz w:val="17"/>
              </w:rPr>
              <w:t>…….</w:t>
            </w:r>
            <w:proofErr w:type="gramEnd"/>
          </w:p>
        </w:tc>
      </w:tr>
      <w:tr w:rsidR="005037F0" w14:paraId="6362E1E7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03032" w14:textId="77777777" w:rsidR="005037F0" w:rsidRDefault="005037F0" w:rsidP="0099535C">
            <w:pPr>
              <w:spacing w:line="240" w:lineRule="atLeast"/>
              <w:jc w:val="center"/>
              <w:rPr>
                <w:sz w:val="17"/>
              </w:rPr>
            </w:pPr>
            <w:r>
              <w:rPr>
                <w:sz w:val="17"/>
              </w:rPr>
              <w:t>Datum zápisu do registr. knihy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215A383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2EBF04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  <w:tr w:rsidR="005037F0" w14:paraId="0918759B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15905" w14:textId="77777777" w:rsidR="005037F0" w:rsidRDefault="005037F0" w:rsidP="0099535C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  <w:r>
              <w:rPr>
                <w:sz w:val="17"/>
              </w:rPr>
              <w:t>(vyplní okr. registrátor)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441098D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E186646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  <w:tr w:rsidR="005037F0" w14:paraId="496175AC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47DA0" w14:textId="77777777" w:rsidR="005037F0" w:rsidRDefault="005037F0" w:rsidP="0099535C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C340D16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E6D40C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  <w:tr w:rsidR="005037F0" w14:paraId="55FD09AB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C32DB" w14:textId="77777777" w:rsidR="005037F0" w:rsidRDefault="005037F0" w:rsidP="0099535C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267E091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61EC875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</w:tbl>
    <w:p w14:paraId="6768C4CD" w14:textId="77777777" w:rsidR="005F7F75" w:rsidRDefault="005F7F75">
      <w:pPr>
        <w:rPr>
          <w:sz w:val="19"/>
        </w:rPr>
      </w:pPr>
    </w:p>
    <w:sectPr w:rsidR="005F7F75">
      <w:pgSz w:w="11907" w:h="16840" w:code="9"/>
      <w:pgMar w:top="709" w:right="567" w:bottom="284" w:left="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D73"/>
    <w:multiLevelType w:val="singleLevel"/>
    <w:tmpl w:val="1C261D00"/>
    <w:lvl w:ilvl="0">
      <w:start w:val="1"/>
      <w:numFmt w:val="decimal"/>
      <w:pStyle w:val="Nadpis2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4166CD"/>
    <w:multiLevelType w:val="singleLevel"/>
    <w:tmpl w:val="77B60AA2"/>
    <w:lvl w:ilvl="0">
      <w:start w:val="1"/>
      <w:numFmt w:val="lowerLetter"/>
      <w:pStyle w:val="Nadpis4a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/>
        <w:sz w:val="26"/>
      </w:rPr>
    </w:lvl>
  </w:abstractNum>
  <w:abstractNum w:abstractNumId="2" w15:restartNumberingAfterBreak="0">
    <w:nsid w:val="2363564D"/>
    <w:multiLevelType w:val="singleLevel"/>
    <w:tmpl w:val="0296B03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4D238F7"/>
    <w:multiLevelType w:val="singleLevel"/>
    <w:tmpl w:val="7A3CC35C"/>
    <w:lvl w:ilvl="0">
      <w:start w:val="1"/>
      <w:numFmt w:val="bullet"/>
      <w:pStyle w:val="Nadpis5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5CF27EF"/>
    <w:multiLevelType w:val="singleLevel"/>
    <w:tmpl w:val="6F6AAB04"/>
    <w:lvl w:ilvl="0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</w:lvl>
  </w:abstractNum>
  <w:abstractNum w:abstractNumId="5" w15:restartNumberingAfterBreak="0">
    <w:nsid w:val="2A193C21"/>
    <w:multiLevelType w:val="singleLevel"/>
    <w:tmpl w:val="2EF263AA"/>
    <w:lvl w:ilvl="0">
      <w:start w:val="1"/>
      <w:numFmt w:val="bullet"/>
      <w:pStyle w:val="Styl1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64B52DBD"/>
    <w:multiLevelType w:val="multilevel"/>
    <w:tmpl w:val="5336D6BC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Nadpis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6D5B1ABA"/>
    <w:multiLevelType w:val="multilevel"/>
    <w:tmpl w:val="07AA7F4E"/>
    <w:lvl w:ilvl="0">
      <w:start w:val="1"/>
      <w:numFmt w:val="decimal"/>
      <w:pStyle w:val="Codlatkdy"/>
      <w:isLgl/>
      <w:suff w:val="nothing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4">
      <w:start w:val="1"/>
      <w:numFmt w:val="none"/>
      <w:lvlText w:val="%5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%6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%9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7E03158B"/>
    <w:multiLevelType w:val="singleLevel"/>
    <w:tmpl w:val="0296B03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726992">
    <w:abstractNumId w:val="7"/>
  </w:num>
  <w:num w:numId="2" w16cid:durableId="95250841">
    <w:abstractNumId w:val="7"/>
  </w:num>
  <w:num w:numId="3" w16cid:durableId="1809009393">
    <w:abstractNumId w:val="7"/>
  </w:num>
  <w:num w:numId="4" w16cid:durableId="1109854055">
    <w:abstractNumId w:val="3"/>
  </w:num>
  <w:num w:numId="5" w16cid:durableId="831408053">
    <w:abstractNumId w:val="6"/>
  </w:num>
  <w:num w:numId="6" w16cid:durableId="981274659">
    <w:abstractNumId w:val="0"/>
  </w:num>
  <w:num w:numId="7" w16cid:durableId="1234125482">
    <w:abstractNumId w:val="0"/>
  </w:num>
  <w:num w:numId="8" w16cid:durableId="645858921">
    <w:abstractNumId w:val="3"/>
  </w:num>
  <w:num w:numId="9" w16cid:durableId="230311839">
    <w:abstractNumId w:val="4"/>
  </w:num>
  <w:num w:numId="10" w16cid:durableId="1542133116">
    <w:abstractNumId w:val="4"/>
  </w:num>
  <w:num w:numId="11" w16cid:durableId="2071883652">
    <w:abstractNumId w:val="0"/>
  </w:num>
  <w:num w:numId="12" w16cid:durableId="1929339117">
    <w:abstractNumId w:val="4"/>
  </w:num>
  <w:num w:numId="13" w16cid:durableId="788089269">
    <w:abstractNumId w:val="1"/>
  </w:num>
  <w:num w:numId="14" w16cid:durableId="1999382703">
    <w:abstractNumId w:val="1"/>
  </w:num>
  <w:num w:numId="15" w16cid:durableId="1854220580">
    <w:abstractNumId w:val="3"/>
  </w:num>
  <w:num w:numId="16" w16cid:durableId="1985500645">
    <w:abstractNumId w:val="0"/>
  </w:num>
  <w:num w:numId="17" w16cid:durableId="2024697480">
    <w:abstractNumId w:val="5"/>
  </w:num>
  <w:num w:numId="18" w16cid:durableId="566376186">
    <w:abstractNumId w:val="2"/>
  </w:num>
  <w:num w:numId="19" w16cid:durableId="1431075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AD0"/>
    <w:rsid w:val="000B7068"/>
    <w:rsid w:val="00123904"/>
    <w:rsid w:val="001522AB"/>
    <w:rsid w:val="00190CDA"/>
    <w:rsid w:val="00347742"/>
    <w:rsid w:val="003B7C6A"/>
    <w:rsid w:val="003D3E36"/>
    <w:rsid w:val="004226AA"/>
    <w:rsid w:val="00455587"/>
    <w:rsid w:val="004E515C"/>
    <w:rsid w:val="005037F0"/>
    <w:rsid w:val="00556B60"/>
    <w:rsid w:val="005B2887"/>
    <w:rsid w:val="005B4964"/>
    <w:rsid w:val="005F7F75"/>
    <w:rsid w:val="006A4B6B"/>
    <w:rsid w:val="007304B5"/>
    <w:rsid w:val="007E4E37"/>
    <w:rsid w:val="008A2F34"/>
    <w:rsid w:val="008E1828"/>
    <w:rsid w:val="00950510"/>
    <w:rsid w:val="0099535C"/>
    <w:rsid w:val="00996195"/>
    <w:rsid w:val="009C37DC"/>
    <w:rsid w:val="00A943C7"/>
    <w:rsid w:val="00A976CB"/>
    <w:rsid w:val="00B2673F"/>
    <w:rsid w:val="00BB5E2E"/>
    <w:rsid w:val="00C37F7E"/>
    <w:rsid w:val="00CE4C4F"/>
    <w:rsid w:val="00D05AD0"/>
    <w:rsid w:val="00D459ED"/>
    <w:rsid w:val="00E37B9F"/>
    <w:rsid w:val="00EB3926"/>
    <w:rsid w:val="00ED184C"/>
    <w:rsid w:val="00F601D3"/>
    <w:rsid w:val="00F96D54"/>
    <w:rsid w:val="00FD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27"/>
    <o:shapelayout v:ext="edit">
      <o:idmap v:ext="edit" data="1"/>
    </o:shapelayout>
  </w:shapeDefaults>
  <w:decimalSymbol w:val=","/>
  <w:listSeparator w:val=";"/>
  <w14:docId w14:val="61923E36"/>
  <w15:chartTrackingRefBased/>
  <w15:docId w15:val="{9F672BF9-BA42-4C0D-9852-2EED32C0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304B5"/>
  </w:style>
  <w:style w:type="paragraph" w:styleId="Nadpis1">
    <w:name w:val="heading 1"/>
    <w:basedOn w:val="Normln"/>
    <w:next w:val="Normln"/>
    <w:link w:val="Nadpis1Char"/>
    <w:qFormat/>
    <w:pPr>
      <w:keepNext/>
      <w:outlineLvl w:val="0"/>
    </w:pPr>
    <w:rPr>
      <w:b/>
      <w:sz w:val="18"/>
    </w:rPr>
  </w:style>
  <w:style w:type="paragraph" w:styleId="Nadpis2">
    <w:name w:val="heading 2"/>
    <w:basedOn w:val="Normln"/>
    <w:next w:val="Normln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Nadpis3">
    <w:name w:val="heading 3"/>
    <w:basedOn w:val="Normln"/>
    <w:next w:val="Normln"/>
    <w:qFormat/>
    <w:pPr>
      <w:keepNext/>
      <w:outlineLvl w:val="2"/>
    </w:pPr>
    <w:rPr>
      <w:b/>
      <w:caps/>
      <w:sz w:val="14"/>
    </w:rPr>
  </w:style>
  <w:style w:type="paragraph" w:styleId="Nadpis4">
    <w:name w:val="heading 4"/>
    <w:basedOn w:val="Normln"/>
    <w:next w:val="Nadpis5a"/>
    <w:qFormat/>
    <w:pPr>
      <w:keepNext/>
      <w:spacing w:after="60"/>
      <w:ind w:left="851" w:firstLine="62"/>
      <w:outlineLvl w:val="3"/>
    </w:pPr>
    <w:rPr>
      <w:b/>
      <w:sz w:val="24"/>
    </w:rPr>
  </w:style>
  <w:style w:type="paragraph" w:styleId="Nadpis5">
    <w:name w:val="heading 5"/>
    <w:basedOn w:val="Normln"/>
    <w:next w:val="Normln"/>
    <w:qFormat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Nadpis6">
    <w:name w:val="heading 6"/>
    <w:basedOn w:val="Normln"/>
    <w:next w:val="Normln"/>
    <w:link w:val="Nadpis6Char"/>
    <w:qFormat/>
    <w:pPr>
      <w:keepNext/>
      <w:jc w:val="center"/>
      <w:outlineLvl w:val="5"/>
    </w:pPr>
    <w:rPr>
      <w:b/>
    </w:rPr>
  </w:style>
  <w:style w:type="paragraph" w:styleId="Nadpis7">
    <w:name w:val="heading 7"/>
    <w:basedOn w:val="Normln"/>
    <w:next w:val="Normln"/>
    <w:link w:val="Nadpis7Char"/>
    <w:qFormat/>
    <w:pPr>
      <w:keepNext/>
      <w:outlineLvl w:val="6"/>
    </w:pPr>
    <w:rPr>
      <w:sz w:val="24"/>
    </w:rPr>
  </w:style>
  <w:style w:type="paragraph" w:styleId="Nadpis8">
    <w:name w:val="heading 8"/>
    <w:basedOn w:val="Normln"/>
    <w:next w:val="Normln"/>
    <w:link w:val="Nadpis8Char"/>
    <w:qFormat/>
    <w:pPr>
      <w:keepNext/>
      <w:ind w:left="356"/>
      <w:outlineLvl w:val="7"/>
    </w:pPr>
    <w:rPr>
      <w:b/>
      <w:i/>
      <w:sz w:val="22"/>
    </w:rPr>
  </w:style>
  <w:style w:type="paragraph" w:styleId="Nadpis9">
    <w:name w:val="heading 9"/>
    <w:basedOn w:val="Normln"/>
    <w:next w:val="Normln"/>
    <w:qFormat/>
    <w:pPr>
      <w:keepNext/>
      <w:outlineLvl w:val="8"/>
    </w:pPr>
    <w:rPr>
      <w:b/>
      <w:i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5a">
    <w:name w:val="Nadpis 5a"/>
    <w:basedOn w:val="Nadpis5"/>
    <w:pPr>
      <w:numPr>
        <w:ilvl w:val="0"/>
        <w:numId w:val="15"/>
      </w:numPr>
      <w:spacing w:before="0" w:after="0"/>
    </w:pPr>
  </w:style>
  <w:style w:type="paragraph" w:customStyle="1" w:styleId="Codlatkdy">
    <w:name w:val="Co dělat když"/>
    <w:basedOn w:val="Normln"/>
    <w:pPr>
      <w:numPr>
        <w:numId w:val="3"/>
      </w:numPr>
    </w:pPr>
  </w:style>
  <w:style w:type="paragraph" w:customStyle="1" w:styleId="Nadpis4a">
    <w:name w:val="Nadpis 4a"/>
    <w:basedOn w:val="Nadpis4"/>
    <w:pPr>
      <w:numPr>
        <w:numId w:val="14"/>
      </w:numPr>
      <w:spacing w:after="0"/>
    </w:pPr>
    <w:rPr>
      <w:rFonts w:ascii="Bookman Old Style" w:hAnsi="Bookman Old Style"/>
      <w:sz w:val="26"/>
    </w:rPr>
  </w:style>
  <w:style w:type="paragraph" w:customStyle="1" w:styleId="Nadpis2a">
    <w:name w:val="Nadpis 2a"/>
    <w:basedOn w:val="Nadpis2"/>
    <w:pPr>
      <w:numPr>
        <w:numId w:val="16"/>
      </w:numPr>
      <w:spacing w:before="120"/>
    </w:pPr>
    <w:rPr>
      <w:rFonts w:ascii="Times New Roman" w:hAnsi="Times New Roman"/>
      <w:shadow/>
      <w:sz w:val="28"/>
    </w:rPr>
  </w:style>
  <w:style w:type="paragraph" w:customStyle="1" w:styleId="Nadpis3a">
    <w:name w:val="Nadpis 3a"/>
    <w:basedOn w:val="Nadpis4"/>
    <w:next w:val="Nadpis5a"/>
    <w:pPr>
      <w:ind w:left="737"/>
    </w:pPr>
  </w:style>
  <w:style w:type="paragraph" w:styleId="Zkladntext">
    <w:name w:val="Body Text"/>
    <w:basedOn w:val="Normln"/>
    <w:rPr>
      <w:sz w:val="18"/>
    </w:rPr>
  </w:style>
  <w:style w:type="paragraph" w:styleId="Zkladntext2">
    <w:name w:val="Body Text 2"/>
    <w:basedOn w:val="Normln"/>
    <w:pPr>
      <w:jc w:val="both"/>
    </w:pPr>
    <w:rPr>
      <w:sz w:val="16"/>
    </w:rPr>
  </w:style>
  <w:style w:type="paragraph" w:customStyle="1" w:styleId="Styl1">
    <w:name w:val="Styl1"/>
    <w:basedOn w:val="Normln"/>
    <w:pPr>
      <w:numPr>
        <w:numId w:val="17"/>
      </w:numPr>
    </w:pPr>
  </w:style>
  <w:style w:type="paragraph" w:styleId="Textvbloku">
    <w:name w:val="Block Text"/>
    <w:basedOn w:val="Normln"/>
    <w:pPr>
      <w:ind w:left="113" w:right="113"/>
      <w:jc w:val="both"/>
    </w:pPr>
    <w:rPr>
      <w:sz w:val="14"/>
    </w:rPr>
  </w:style>
  <w:style w:type="paragraph" w:styleId="Rozloendokumentu">
    <w:name w:val="Document Map"/>
    <w:basedOn w:val="Normln"/>
    <w:semiHidden/>
    <w:pPr>
      <w:shd w:val="clear" w:color="auto" w:fill="000080"/>
    </w:pPr>
    <w:rPr>
      <w:rFonts w:ascii="Tahoma" w:hAnsi="Tahoma"/>
    </w:rPr>
  </w:style>
  <w:style w:type="character" w:customStyle="1" w:styleId="Nadpis1Char">
    <w:name w:val="Nadpis 1 Char"/>
    <w:link w:val="Nadpis1"/>
    <w:rsid w:val="007304B5"/>
    <w:rPr>
      <w:b/>
      <w:sz w:val="18"/>
    </w:rPr>
  </w:style>
  <w:style w:type="character" w:customStyle="1" w:styleId="Nadpis6Char">
    <w:name w:val="Nadpis 6 Char"/>
    <w:link w:val="Nadpis6"/>
    <w:rsid w:val="00BB5E2E"/>
    <w:rPr>
      <w:b/>
    </w:rPr>
  </w:style>
  <w:style w:type="character" w:customStyle="1" w:styleId="Nadpis7Char">
    <w:name w:val="Nadpis 7 Char"/>
    <w:link w:val="Nadpis7"/>
    <w:rsid w:val="00BB5E2E"/>
    <w:rPr>
      <w:sz w:val="24"/>
    </w:rPr>
  </w:style>
  <w:style w:type="character" w:customStyle="1" w:styleId="Nadpis8Char">
    <w:name w:val="Nadpis 8 Char"/>
    <w:link w:val="Nadpis8"/>
    <w:rsid w:val="00BB5E2E"/>
    <w:rPr>
      <w:b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Office\Sablony\doc1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</Template>
  <TotalTime>28</TotalTime>
  <Pages>4</Pages>
  <Words>1915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Původ ze strany samce</vt:lpstr>
    </vt:vector>
  </TitlesOfParts>
  <Company>Kachna a spol.</Company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Původ ze strany samce</dc:title>
  <dc:subject/>
  <dc:creator>Lenka Kadeřábková</dc:creator>
  <cp:keywords/>
  <cp:lastModifiedBy>Rodina Rajdlovi</cp:lastModifiedBy>
  <cp:revision>6</cp:revision>
  <cp:lastPrinted>2011-11-21T20:58:00Z</cp:lastPrinted>
  <dcterms:created xsi:type="dcterms:W3CDTF">2026-01-16T11:43:00Z</dcterms:created>
  <dcterms:modified xsi:type="dcterms:W3CDTF">2026-01-18T16:28:00Z</dcterms:modified>
</cp:coreProperties>
</file>